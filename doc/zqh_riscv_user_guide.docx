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77777777" w:rsidR="0030226F" w:rsidRPr="0030226F" w:rsidRDefault="0030226F" w:rsidP="0030226F">
      <w:pPr>
        <w:ind w:firstLine="480"/>
      </w:pPr>
      <w:r w:rsidRPr="0030226F">
        <w:t>riscv</w:t>
      </w:r>
      <w:r w:rsidRPr="0030226F">
        <w:t>指令集是近几年兴起的开源处理器指令集，在</w:t>
      </w:r>
      <w:r w:rsidRPr="0030226F">
        <w:t>IC</w:t>
      </w:r>
      <w:r w:rsidRPr="0030226F">
        <w:t>领域掀起了一股多年未见的开源风暴，以往谈到处理器往往想到的是桌面通用处理器</w:t>
      </w:r>
      <w:r w:rsidRPr="0030226F">
        <w:t>x86</w:t>
      </w:r>
      <w:r w:rsidRPr="0030226F">
        <w:t>架构，或者在移动通信与嵌入式应用领域大红大紫的</w:t>
      </w:r>
      <w:r w:rsidRPr="0030226F">
        <w:t>ARM</w:t>
      </w:r>
      <w:r w:rsidRPr="0030226F">
        <w:t>，或许还有些人了解一些目前不太流行的</w:t>
      </w:r>
      <w:r w:rsidRPr="0030226F">
        <w:t>power pc</w:t>
      </w:r>
      <w:r w:rsidRPr="0030226F">
        <w:t>、</w:t>
      </w:r>
      <w:r w:rsidRPr="0030226F">
        <w:t>mips</w:t>
      </w:r>
      <w:r w:rsidRPr="0030226F">
        <w:t>架构。然而无论是</w:t>
      </w:r>
      <w:r w:rsidRPr="0030226F">
        <w:t>x86</w:t>
      </w:r>
      <w:r w:rsidRPr="0030226F">
        <w:t>、</w:t>
      </w:r>
      <w:r w:rsidRPr="0030226F">
        <w:t>ARM</w:t>
      </w:r>
      <w:r w:rsidRPr="0030226F">
        <w:t>还是其他的架构目前都是非开源的指令集，若要开发出一款优秀的芯片，这些处理器</w:t>
      </w:r>
      <w:r w:rsidRPr="0030226F">
        <w:t>IP</w:t>
      </w:r>
      <w:r w:rsidRPr="0030226F">
        <w:t>授权是绕不开的，而且芯片设计的巨大投资成本与高风险特性会使很多中小公司</w:t>
      </w:r>
      <w:r w:rsidRPr="0030226F">
        <w:t>“</w:t>
      </w:r>
      <w:r w:rsidRPr="0030226F">
        <w:t>望芯却步</w:t>
      </w:r>
      <w:r w:rsidRPr="0030226F">
        <w:t>”</w:t>
      </w:r>
      <w:r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Pr="0030226F">
        <w:t>IP</w:t>
      </w:r>
      <w:r w:rsidRPr="0030226F">
        <w:t>与</w:t>
      </w:r>
      <w:r w:rsidRPr="0030226F">
        <w:t>EDA</w:t>
      </w:r>
      <w:r w:rsidRPr="0030226F">
        <w:t>工具都是高度垄断的，尤其是</w:t>
      </w:r>
      <w:r w:rsidRPr="0030226F">
        <w:t>IP</w:t>
      </w:r>
      <w:r w:rsidRPr="0030226F">
        <w:t>授权更是集中在少数公司手中，普通公司即使买来了</w:t>
      </w:r>
      <w:r w:rsidRPr="0030226F">
        <w:t>IP</w:t>
      </w:r>
      <w:r w:rsidRPr="0030226F">
        <w:t>，但要整合成一个完整可用的芯片系统还是需要大量的工作要做，里面的坑是一个接一个的，一不留神就会导致流片失败，回来的芯片成了石头。</w:t>
      </w:r>
    </w:p>
    <w:p w14:paraId="7CB1F801" w14:textId="77777777"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77777777" w:rsidR="0030226F" w:rsidRPr="0030226F" w:rsidRDefault="0030226F" w:rsidP="0030226F">
      <w:pPr>
        <w:ind w:firstLine="480"/>
      </w:pPr>
      <w:r w:rsidRPr="0030226F">
        <w:t>riscv</w:t>
      </w:r>
      <w:r w:rsidRPr="0030226F">
        <w:t>开源指令集是</w:t>
      </w:r>
      <w:r w:rsidRPr="0030226F">
        <w:t>2015</w:t>
      </w:r>
      <w:r w:rsidRPr="0030226F">
        <w:t>年左右逐渐的进入公众视野的，</w:t>
      </w:r>
      <w:r w:rsidRPr="0030226F">
        <w:t>riscv</w:t>
      </w:r>
      <w:r w:rsidRPr="0030226F">
        <w:t>跟他的前辈</w:t>
      </w:r>
      <w:r w:rsidRPr="0030226F">
        <w:t>mips</w:t>
      </w:r>
      <w:r w:rsidRPr="0030226F">
        <w:t>可谓是师出同门，他们都是精简指令集架构，都出自加州伯克利大学，鉴于前辈</w:t>
      </w:r>
      <w:r w:rsidRPr="0030226F">
        <w:t>mips</w:t>
      </w:r>
      <w:r w:rsidRPr="0030226F">
        <w:t>由于各种原因而日薄西山，</w:t>
      </w:r>
      <w:r w:rsidRPr="0030226F">
        <w:t>riscv</w:t>
      </w:r>
      <w:r w:rsidRPr="0030226F">
        <w:t>就成功的接过了它的衣钵并大胆的对指令集做了永久开源，它从一开始就被视为芯片设计界的</w:t>
      </w:r>
      <w:r w:rsidRPr="0030226F">
        <w:t>linux</w:t>
      </w:r>
      <w:r w:rsidRPr="0030226F">
        <w:t>，</w:t>
      </w:r>
      <w:r w:rsidRPr="0030226F">
        <w:t>IC</w:t>
      </w:r>
      <w:r w:rsidRPr="0030226F">
        <w:t>设计领域可谓是久旱逢甘霖，桌面</w:t>
      </w:r>
      <w:r w:rsidRPr="0030226F">
        <w:t>/</w:t>
      </w:r>
      <w:r w:rsidRPr="0030226F">
        <w:t>服务器领域苦</w:t>
      </w:r>
      <w:r w:rsidRPr="0030226F">
        <w:t>Intel</w:t>
      </w:r>
      <w:r w:rsidRPr="0030226F">
        <w:t>久已，移动</w:t>
      </w:r>
      <w:r w:rsidRPr="0030226F">
        <w:t>/</w:t>
      </w:r>
      <w:r w:rsidRPr="0030226F">
        <w:t>嵌入式领域苦</w:t>
      </w:r>
      <w:r w:rsidRPr="0030226F">
        <w:t>ARM</w:t>
      </w:r>
      <w:r w:rsidRPr="0030226F">
        <w:t>久已。</w:t>
      </w:r>
      <w:r w:rsidRPr="0030226F">
        <w:t>riscv</w:t>
      </w:r>
      <w:r w:rsidRPr="0030226F">
        <w:t>的官方基金会已经迁往瑞士，以防止被单个国家所限制与控制，这对于那些担忧被芯片技术卡脖子的国家或公司是一个很大的鼓励，甚至印度已经将</w:t>
      </w:r>
      <w:r w:rsidRPr="0030226F">
        <w:t>riscv</w:t>
      </w:r>
      <w:r w:rsidRPr="0030226F">
        <w:t>指令集定为国家指令集，我们中国理应开放的拥抱</w:t>
      </w:r>
      <w:r w:rsidRPr="0030226F">
        <w:t>riscv</w:t>
      </w:r>
      <w:r w:rsidRPr="0030226F">
        <w:t>，目前国内已经有不少公司都对</w:t>
      </w:r>
      <w:r w:rsidRPr="0030226F">
        <w:t>rsicv</w:t>
      </w:r>
      <w:r w:rsidRPr="0030226F">
        <w:t>表现出了极大的兴趣，有巨头通信、互联网公司，也有创业公司，有的公司已经开发出了成功芯片产品。</w:t>
      </w:r>
    </w:p>
    <w:p w14:paraId="33AF3176" w14:textId="77777777" w:rsidR="0030226F" w:rsidRPr="0030226F" w:rsidRDefault="0030226F" w:rsidP="0030226F">
      <w:pPr>
        <w:ind w:firstLine="480"/>
      </w:pPr>
      <w:r w:rsidRPr="0030226F">
        <w:t>riscv</w:t>
      </w:r>
      <w:r w:rsidRPr="0030226F">
        <w:t>方向目前的领头羊公司无疑是</w:t>
      </w:r>
      <w:r w:rsidRPr="0030226F">
        <w:t>SiFive</w:t>
      </w:r>
      <w:r w:rsidRPr="0030226F">
        <w:t>公司，</w:t>
      </w:r>
      <w:r w:rsidRPr="0030226F">
        <w:t>SiFive</w:t>
      </w:r>
      <w:r w:rsidRPr="0030226F">
        <w:t>公司可以说就是</w:t>
      </w:r>
      <w:r w:rsidRPr="0030226F">
        <w:t>riscv</w:t>
      </w:r>
      <w:r w:rsidRPr="0030226F">
        <w:t>的创始人创立的，对</w:t>
      </w:r>
      <w:r w:rsidRPr="0030226F">
        <w:t>riscv</w:t>
      </w:r>
      <w:r w:rsidRPr="0030226F">
        <w:t>指令集架构有着重要的影响力，他们开发出了多款基于</w:t>
      </w:r>
      <w:r w:rsidRPr="0030226F">
        <w:t>riscv</w:t>
      </w:r>
      <w:r w:rsidRPr="0030226F">
        <w:t>指</w:t>
      </w:r>
      <w:r w:rsidRPr="0030226F">
        <w:lastRenderedPageBreak/>
        <w:t>令集的通用处理器</w:t>
      </w:r>
      <w:r w:rsidRPr="0030226F">
        <w:t>IP</w:t>
      </w:r>
      <w:r w:rsidRPr="0030226F">
        <w:t>，而且成功的流片了，可以跑</w:t>
      </w:r>
      <w:r w:rsidRPr="0030226F">
        <w:t>linux</w:t>
      </w:r>
      <w:r w:rsidRPr="0030226F">
        <w:t>系统，有开发板供给开发者使用。</w:t>
      </w:r>
      <w:r w:rsidRPr="0030226F">
        <w:t>github</w:t>
      </w:r>
      <w:r w:rsidRPr="0030226F">
        <w:t>上有他们的开源项目</w:t>
      </w:r>
      <w:r w:rsidRPr="0030226F">
        <w:t>Rocket--</w:t>
      </w:r>
      <w:r w:rsidRPr="0030226F">
        <w:t>一块基于</w:t>
      </w:r>
      <w:r w:rsidRPr="0030226F">
        <w:t>riscv</w:t>
      </w:r>
      <w:r w:rsidRPr="0030226F">
        <w:t>的开源代码处理器</w:t>
      </w:r>
      <w:r w:rsidRPr="0030226F">
        <w:t>IP</w:t>
      </w:r>
      <w:r w:rsidRPr="0030226F">
        <w:t>，该项目的关注度非常高，实际上很多其他公司开发的基于</w:t>
      </w:r>
      <w:r w:rsidRPr="0030226F">
        <w:t>riscv</w:t>
      </w:r>
      <w:r w:rsidRPr="0030226F">
        <w:t>的芯片都使用了这款开源处理器的代码，或者至少是参考了</w:t>
      </w:r>
      <w:r w:rsidRPr="0030226F">
        <w:t>Rocket</w:t>
      </w:r>
      <w:r w:rsidRPr="0030226F">
        <w:t>的设计思路。</w:t>
      </w:r>
      <w:r w:rsidRPr="0030226F">
        <w:t>SiFive</w:t>
      </w:r>
      <w:r w:rsidRPr="0030226F">
        <w:t>公司主要提供的是</w:t>
      </w:r>
      <w:r w:rsidRPr="0030226F">
        <w:t>riscv</w:t>
      </w:r>
      <w:r w:rsidRPr="0030226F">
        <w:t>处理器</w:t>
      </w:r>
      <w:r w:rsidRPr="0030226F">
        <w:t>IP</w:t>
      </w:r>
      <w:r w:rsidRPr="0030226F">
        <w:t>，其他公司要使用的话需要他们的商业授权，当然单独的处理器</w:t>
      </w:r>
      <w:r w:rsidRPr="0030226F">
        <w:t>IP</w:t>
      </w:r>
      <w:r w:rsidRPr="0030226F">
        <w:t>并不能组成一款芯片，往往还需要购买很多其他公司的各类商业</w:t>
      </w:r>
      <w:r w:rsidRPr="0030226F">
        <w:t>IP</w:t>
      </w:r>
      <w:r w:rsidRPr="0030226F">
        <w:t>，最终有机组合起来才有可能设计出一款可用的</w:t>
      </w:r>
      <w:r w:rsidRPr="0030226F">
        <w:t>riscv</w:t>
      </w:r>
      <w:r w:rsidRPr="0030226F">
        <w:t>架构的芯片。</w:t>
      </w:r>
    </w:p>
    <w:p w14:paraId="630953D5" w14:textId="77777777"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公司去关注。然而怎么多公司去设计不同的芯片，重复的造轮子肯定会造成资源浪费，由于有高昂的技术成本，很多中小公司都没有动力去做自己的定制特色芯片。</w:t>
      </w:r>
    </w:p>
    <w:p w14:paraId="77E1F5A8" w14:textId="77777777"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两强再统治了，新势力想要挤进去，如果没有颠覆性的创新几乎是不可能的了。</w:t>
      </w:r>
      <w:r w:rsidRPr="0030226F">
        <w:t>AI</w:t>
      </w:r>
      <w:r w:rsidRPr="0030226F">
        <w:t>芯片是</w:t>
      </w:r>
      <w:r w:rsidRPr="0030226F">
        <w:t>Nvida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w:t>
      </w:r>
      <w:r w:rsidRPr="0030226F">
        <w:lastRenderedPageBreak/>
        <w:t>平台，无疑会大大推进芯片设计往平民化方向发展。至少在目前全球科技民族主义之风盛行的时代，中国的内部是迫切的需要这样一个开放平台的。</w:t>
      </w:r>
    </w:p>
    <w:p w14:paraId="1FDA123F" w14:textId="77777777"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Pr="0030226F">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6C8E4591" w:rsidR="0023087F" w:rsidRDefault="009B09A9" w:rsidP="0023087F">
      <w:pPr>
        <w:ind w:firstLine="480"/>
      </w:pPr>
      <w:r>
        <w:rPr>
          <w:rFonts w:hint="eastAsia"/>
        </w:rPr>
        <w:t>处理器</w:t>
      </w:r>
      <w:r>
        <w:rPr>
          <w:rFonts w:hint="eastAsia"/>
        </w:rPr>
        <w:t>c</w:t>
      </w:r>
      <w:r>
        <w:t>ore</w:t>
      </w:r>
      <w:r>
        <w:rPr>
          <w:rFonts w:hint="eastAsia"/>
        </w:rPr>
        <w:t>选择开源指令集的</w:t>
      </w:r>
      <w:r>
        <w:rPr>
          <w:rFonts w:hint="eastAsia"/>
        </w:rPr>
        <w:t>r</w:t>
      </w:r>
      <w:r>
        <w:t>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 xml:space="preserve">MU/TLB </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0894ACF7"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Pr>
          <w:rFonts w:hint="eastAsia"/>
        </w:rPr>
        <w:t>r</w:t>
      </w:r>
      <w:r>
        <w:t>iscv</w:t>
      </w:r>
      <w:r>
        <w:rPr>
          <w:rFonts w:hint="eastAsia"/>
        </w:rPr>
        <w:t>指令集一样出自加州伯克利大学，跟</w:t>
      </w:r>
      <w:r>
        <w:rPr>
          <w:rFonts w:hint="eastAsia"/>
        </w:rPr>
        <w:t>r</w:t>
      </w:r>
      <w:r>
        <w:t>iscv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1040A9E3"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Pr>
          <w:rFonts w:hint="eastAsia"/>
        </w:rPr>
        <w:t>e</w:t>
      </w:r>
      <w:r>
        <w:t>thnet MAC</w:t>
      </w:r>
      <w:r>
        <w:rPr>
          <w:rFonts w:hint="eastAsia"/>
        </w:rPr>
        <w:t>、</w:t>
      </w:r>
      <w:r>
        <w:rPr>
          <w:rFonts w:hint="eastAsia"/>
        </w:rPr>
        <w:t>D</w:t>
      </w:r>
      <w:r>
        <w:t>DR</w:t>
      </w:r>
      <w:r w:rsidR="00FB4B5B">
        <w:rPr>
          <w:rFonts w:hint="eastAsia"/>
        </w:rPr>
        <w:t>。片内</w:t>
      </w:r>
      <w:r>
        <w:rPr>
          <w:rFonts w:hint="eastAsia"/>
        </w:rPr>
        <w:t>D</w:t>
      </w:r>
      <w:r>
        <w:t>MA</w:t>
      </w:r>
      <w:r>
        <w:rPr>
          <w:rFonts w:hint="eastAsia"/>
        </w:rPr>
        <w:t>访问引擎。</w:t>
      </w:r>
      <w:r w:rsidR="00FB4B5B">
        <w:rPr>
          <w:rFonts w:hint="eastAsia"/>
        </w:rPr>
        <w:t>时钟与复位控制器</w:t>
      </w:r>
      <w:r w:rsidR="00FB4B5B">
        <w:rPr>
          <w:rFonts w:hint="eastAsia"/>
        </w:rPr>
        <w:t>(</w:t>
      </w:r>
      <w:r w:rsidR="00FB4B5B">
        <w:t>CRG)</w:t>
      </w:r>
      <w:r w:rsidR="00FB4B5B">
        <w:rPr>
          <w:rFonts w:hint="eastAsia"/>
        </w:rPr>
        <w:t>。</w:t>
      </w:r>
      <w:r w:rsidR="00E414C7">
        <w:rPr>
          <w:rFonts w:hint="eastAsia"/>
        </w:rPr>
        <w:t>软件调试</w:t>
      </w:r>
      <w:r w:rsidR="00E414C7">
        <w:rPr>
          <w:rFonts w:hint="eastAsia"/>
        </w:rPr>
        <w:t>d</w:t>
      </w:r>
      <w:r w:rsidR="00E414C7">
        <w:t>ebug</w:t>
      </w:r>
      <w:r w:rsidR="00E414C7">
        <w:rPr>
          <w:rFonts w:hint="eastAsia"/>
        </w:rPr>
        <w:t>控制器。</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0C9DD83A" w:rsidR="003E1EDA" w:rsidRDefault="001A3082"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pt;height:352.1pt" o:ole="">
            <v:imagedata r:id="rId8" o:title=""/>
          </v:shape>
          <o:OLEObject Type="Embed" ProgID="Visio.Drawing.11" ShapeID="_x0000_i1025" DrawAspect="Content" ObjectID="_1687336095" r:id="rId9"/>
        </w:object>
      </w:r>
    </w:p>
    <w:p w14:paraId="22B4E63E" w14:textId="49B3740F"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5C818688" w:rsidR="000A2B3E" w:rsidRDefault="000A2B3E" w:rsidP="000A2B3E">
      <w:pPr>
        <w:ind w:firstLine="480"/>
      </w:pPr>
      <w:r>
        <w:rPr>
          <w:rFonts w:hint="eastAsia"/>
        </w:rPr>
        <w:t>z</w:t>
      </w:r>
      <w:r>
        <w:t>qh_riscv</w:t>
      </w:r>
      <w:r>
        <w:rPr>
          <w:rFonts w:hint="eastAsia"/>
        </w:rPr>
        <w:t>的硬件的完整硬件系统如上图所述，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mask</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29A9C958" w:rsidR="00D62A89" w:rsidRDefault="000D2443" w:rsidP="000D2443">
      <w:pPr>
        <w:ind w:firstLineChars="0" w:firstLine="0"/>
        <w:jc w:val="center"/>
      </w:pPr>
      <w:r>
        <w:object w:dxaOrig="5441" w:dyaOrig="4931" w14:anchorId="4768B06A">
          <v:shape id="_x0000_i1026" type="#_x0000_t75" style="width:223.5pt;height:203.1pt" o:ole="">
            <v:imagedata r:id="rId10" o:title=""/>
          </v:shape>
          <o:OLEObject Type="Embed" ProgID="Visio.Drawing.11" ShapeID="_x0000_i1026" DrawAspect="Content" ObjectID="_1687336096" r:id="rId11"/>
        </w:object>
      </w:r>
    </w:p>
    <w:p w14:paraId="719DF9FA" w14:textId="55C0D3C6"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E9E1C3D" w:rsidR="005F0ACA" w:rsidRDefault="000F072F" w:rsidP="0003432D">
      <w:pPr>
        <w:ind w:firstLineChars="0" w:firstLine="0"/>
        <w:jc w:val="center"/>
      </w:pPr>
      <w:r>
        <w:object w:dxaOrig="4876" w:dyaOrig="4990" w14:anchorId="228A1E2A">
          <v:shape id="_x0000_i1027" type="#_x0000_t75" style="width:200.6pt;height:205.2pt" o:ole="">
            <v:imagedata r:id="rId12" o:title=""/>
          </v:shape>
          <o:OLEObject Type="Embed" ProgID="Visio.Drawing.11" ShapeID="_x0000_i1027" DrawAspect="Content" ObjectID="_1687336097" r:id="rId13"/>
        </w:object>
      </w:r>
      <w:bookmarkEnd w:id="0"/>
    </w:p>
    <w:p w14:paraId="4EA8A349" w14:textId="10A2F24A"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092DB1E1" w:rsidR="00737C8C" w:rsidRDefault="00C3044D" w:rsidP="00EB32FB">
      <w:pPr>
        <w:ind w:firstLineChars="0" w:firstLine="0"/>
        <w:jc w:val="center"/>
      </w:pPr>
      <w:r>
        <w:object w:dxaOrig="12706" w:dyaOrig="7889" w14:anchorId="69783A41">
          <v:shape id="_x0000_i1028" type="#_x0000_t75" style="width:511.5pt;height:317.95pt" o:ole="">
            <v:imagedata r:id="rId14" o:title=""/>
          </v:shape>
          <o:OLEObject Type="Embed" ProgID="Visio.Drawing.11" ShapeID="_x0000_i1028" DrawAspect="Content" ObjectID="_1687336098" r:id="rId15"/>
        </w:object>
      </w:r>
    </w:p>
    <w:p w14:paraId="4CCA3F3D" w14:textId="1F8291AC"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zqh_riscv r1 core</w:t>
      </w:r>
      <w:r>
        <w:rPr>
          <w:rFonts w:hint="eastAsia"/>
        </w:rPr>
        <w:t>流水线</w:t>
      </w:r>
    </w:p>
    <w:p w14:paraId="6A7FE5CE" w14:textId="54AEA41C" w:rsidR="004813A2" w:rsidRDefault="004813A2" w:rsidP="004813A2">
      <w:pPr>
        <w:ind w:firstLine="480"/>
      </w:pPr>
      <w:r>
        <w:rPr>
          <w:rFonts w:hint="eastAsia"/>
        </w:rPr>
        <w:t>z</w:t>
      </w:r>
      <w:r>
        <w:t>qh_riscv r1 core</w:t>
      </w:r>
      <w:r>
        <w:rPr>
          <w:rFonts w:hint="eastAsia"/>
        </w:rPr>
        <w:t>的流水线结构参考了成熟的开源</w:t>
      </w:r>
      <w:r>
        <w:rPr>
          <w:rFonts w:hint="eastAsia"/>
        </w:rPr>
        <w:t>r</w:t>
      </w:r>
      <w:r>
        <w:t>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5pt;height:266.35pt" o:ole="">
            <v:imagedata r:id="rId16" o:title=""/>
          </v:shape>
          <o:OLEObject Type="Embed" ProgID="Visio.Drawing.11" ShapeID="_x0000_i1029" DrawAspect="Content" ObjectID="_1687336099" r:id="rId17"/>
        </w:object>
      </w:r>
    </w:p>
    <w:p w14:paraId="3DD08C7D" w14:textId="2D2C1775"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3</w:t>
      </w:r>
      <w:r w:rsidR="0085749D">
        <w:fldChar w:fldCharType="end"/>
      </w:r>
      <w:r>
        <w:t xml:space="preserve"> zqh_riscv e1 core</w:t>
      </w:r>
      <w:r>
        <w:rPr>
          <w:rFonts w:hint="eastAsia"/>
        </w:rPr>
        <w:t>流水线</w:t>
      </w:r>
    </w:p>
    <w:p w14:paraId="05F3064B" w14:textId="4C4FDFAB" w:rsidR="000B6820" w:rsidRDefault="000B6820" w:rsidP="000B6820">
      <w:pPr>
        <w:ind w:firstLine="480"/>
      </w:pPr>
      <w:r>
        <w:rPr>
          <w:rFonts w:hint="eastAsia"/>
        </w:rPr>
        <w:t>z</w:t>
      </w:r>
      <w:r>
        <w:t>qh_riscv e1 core</w:t>
      </w:r>
      <w:r>
        <w:rPr>
          <w:rFonts w:hint="eastAsia"/>
        </w:rPr>
        <w:t>是针对超低功耗设计的，进一步精简了流水线设计，元</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9.05pt;height:302.15pt" o:ole="">
            <v:imagedata r:id="rId18" o:title=""/>
          </v:shape>
          <o:OLEObject Type="Embed" ProgID="Visio.Drawing.11" ShapeID="_x0000_i1030" DrawAspect="Content" ObjectID="_1687336100" r:id="rId19"/>
        </w:object>
      </w:r>
    </w:p>
    <w:p w14:paraId="5AAF71CE" w14:textId="5FE29847"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4</w:t>
      </w:r>
      <w:r w:rsidR="0085749D">
        <w:fldChar w:fldCharType="end"/>
      </w:r>
      <w:r>
        <w:t xml:space="preserve"> zqh_riscv_core wrapper</w:t>
      </w:r>
    </w:p>
    <w:p w14:paraId="3448154F" w14:textId="7E99DD34"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Pr>
          <w:rFonts w:hint="eastAsia"/>
        </w:rPr>
        <w:t>r</w:t>
      </w:r>
      <w:r>
        <w:t>iscv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75736369" w:rsidR="00737C8C" w:rsidRDefault="00C3044D" w:rsidP="00103FF2">
      <w:pPr>
        <w:ind w:firstLineChars="0" w:firstLine="0"/>
        <w:jc w:val="center"/>
      </w:pPr>
      <w:r>
        <w:object w:dxaOrig="7281" w:dyaOrig="5222" w14:anchorId="2AD46B90">
          <v:shape id="_x0000_i1031" type="#_x0000_t75" style="width:444.05pt;height:319.2pt" o:ole="">
            <v:imagedata r:id="rId20" o:title=""/>
          </v:shape>
          <o:OLEObject Type="Embed" ProgID="Visio.Drawing.11" ShapeID="_x0000_i1031" DrawAspect="Content" ObjectID="_1687336101" r:id="rId21"/>
        </w:object>
      </w:r>
    </w:p>
    <w:p w14:paraId="4C5982A0" w14:textId="39317BB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2AD14994"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 core</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77777777"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是一款免费开源的片上总线协议，可以说是未</w:t>
      </w:r>
      <w:r>
        <w:rPr>
          <w:rFonts w:hint="eastAsia"/>
        </w:rPr>
        <w:t>r</w:t>
      </w:r>
      <w:r>
        <w:t>iscv</w:t>
      </w:r>
      <w:r>
        <w:rPr>
          <w:rFonts w:hint="eastAsia"/>
        </w:rPr>
        <w:t>量身定做的，当然可以用到其他非</w:t>
      </w:r>
      <w:r>
        <w:rPr>
          <w:rFonts w:hint="eastAsia"/>
        </w:rPr>
        <w:t>r</w:t>
      </w:r>
      <w:r>
        <w:t>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5E12549A"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一致性，所以</w:t>
      </w:r>
      <w:r>
        <w:rPr>
          <w:rFonts w:hint="eastAsia"/>
        </w:rPr>
        <w:t>t</w:t>
      </w:r>
      <w:r>
        <w:t>ilelink</w:t>
      </w:r>
      <w:r>
        <w:rPr>
          <w:rFonts w:hint="eastAsia"/>
        </w:rPr>
        <w:t>总线没有用到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5DB17702" w:rsidR="009C7786" w:rsidRDefault="00DA03C5" w:rsidP="009C7786">
      <w:pPr>
        <w:ind w:firstLineChars="0" w:firstLine="0"/>
        <w:jc w:val="center"/>
      </w:pPr>
      <w:r>
        <w:object w:dxaOrig="9843" w:dyaOrig="8271" w14:anchorId="5EB3C7D5">
          <v:shape id="_x0000_i1032" type="#_x0000_t75" style="width:404.55pt;height:340pt" o:ole="">
            <v:imagedata r:id="rId23" o:title=""/>
          </v:shape>
          <o:OLEObject Type="Embed" ProgID="Visio.Drawing.11" ShapeID="_x0000_i1032" DrawAspect="Content" ObjectID="_1687336102" r:id="rId24"/>
        </w:object>
      </w:r>
    </w:p>
    <w:p w14:paraId="2608B324" w14:textId="23B69918"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29C2742C" w14:textId="45BC0592" w:rsidR="00CF0E30" w:rsidRDefault="00F837EF" w:rsidP="00291774">
      <w:pPr>
        <w:ind w:firstLine="480"/>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592E7925" w14:textId="4B6FA6EE" w:rsidR="0008762F" w:rsidRDefault="0008762F" w:rsidP="00291774">
      <w:pPr>
        <w:ind w:firstLine="480"/>
      </w:pPr>
      <w:r>
        <w:rPr>
          <w:rFonts w:hint="eastAsia"/>
        </w:rPr>
        <w:t>配置寄存器建</w:t>
      </w:r>
      <w:r>
        <w:t>excel csr</w:t>
      </w:r>
      <w:r>
        <w:rPr>
          <w:rFonts w:hint="eastAsia"/>
        </w:rPr>
        <w:t>表格</w:t>
      </w:r>
    </w:p>
    <w:p w14:paraId="434F95EC" w14:textId="77C87970" w:rsidR="00926A35" w:rsidRDefault="00926A35" w:rsidP="007D345A">
      <w:pPr>
        <w:pStyle w:val="2"/>
      </w:pPr>
      <w:r>
        <w:t>Platform-Level Interrupt Controller(PLIC)</w:t>
      </w:r>
    </w:p>
    <w:p w14:paraId="3AAC4365" w14:textId="3C30C2AF"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Pr>
          <w:rFonts w:hint="eastAsia"/>
        </w:rPr>
        <w:t>r</w:t>
      </w:r>
      <w:r>
        <w:t>iscv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D20CB9" w14:paraId="1D2095DB" w14:textId="77777777" w:rsidTr="00D20CB9">
        <w:tc>
          <w:tcPr>
            <w:tcW w:w="2983" w:type="dxa"/>
          </w:tcPr>
          <w:p w14:paraId="040A70E5" w14:textId="6694DFA3" w:rsidR="00D20CB9" w:rsidRDefault="00D20CB9" w:rsidP="00D53D66">
            <w:pPr>
              <w:ind w:firstLineChars="0" w:firstLine="0"/>
            </w:pPr>
            <w:r>
              <w:rPr>
                <w:rFonts w:hint="eastAsia"/>
              </w:rPr>
              <w:t>0</w:t>
            </w:r>
          </w:p>
        </w:tc>
        <w:tc>
          <w:tcPr>
            <w:tcW w:w="2983" w:type="dxa"/>
          </w:tcPr>
          <w:p w14:paraId="1F99B21F" w14:textId="77777777" w:rsidR="00D20CB9" w:rsidRDefault="00D20CB9" w:rsidP="00D53D66">
            <w:pPr>
              <w:ind w:firstLineChars="0" w:firstLine="0"/>
            </w:pPr>
          </w:p>
        </w:tc>
        <w:tc>
          <w:tcPr>
            <w:tcW w:w="2983" w:type="dxa"/>
          </w:tcPr>
          <w:p w14:paraId="66531A30" w14:textId="77777777" w:rsidR="00D20CB9" w:rsidRDefault="00D20CB9" w:rsidP="00D53D66">
            <w:pPr>
              <w:ind w:firstLineChars="0" w:firstLine="0"/>
            </w:pPr>
          </w:p>
        </w:tc>
      </w:tr>
      <w:tr w:rsidR="00D20CB9" w14:paraId="6CB617B1" w14:textId="77777777" w:rsidTr="00D20CB9">
        <w:tc>
          <w:tcPr>
            <w:tcW w:w="2983" w:type="dxa"/>
          </w:tcPr>
          <w:p w14:paraId="0621B40D" w14:textId="78546241" w:rsidR="00D20CB9" w:rsidRDefault="00D20CB9" w:rsidP="00D53D66">
            <w:pPr>
              <w:ind w:firstLineChars="0" w:firstLine="0"/>
            </w:pPr>
            <w:r>
              <w:rPr>
                <w:rFonts w:hint="eastAsia"/>
              </w:rPr>
              <w:t>1</w:t>
            </w:r>
          </w:p>
        </w:tc>
        <w:tc>
          <w:tcPr>
            <w:tcW w:w="2983" w:type="dxa"/>
          </w:tcPr>
          <w:p w14:paraId="560500C2" w14:textId="77777777" w:rsidR="00D20CB9" w:rsidRDefault="00D20CB9" w:rsidP="00D53D66">
            <w:pPr>
              <w:ind w:firstLineChars="0" w:firstLine="0"/>
            </w:pPr>
          </w:p>
        </w:tc>
        <w:tc>
          <w:tcPr>
            <w:tcW w:w="2983" w:type="dxa"/>
          </w:tcPr>
          <w:p w14:paraId="18FAE87F" w14:textId="77777777" w:rsidR="00D20CB9" w:rsidRDefault="00D20CB9" w:rsidP="00D53D66">
            <w:pPr>
              <w:ind w:firstLineChars="0" w:firstLine="0"/>
            </w:pPr>
          </w:p>
        </w:tc>
      </w:tr>
      <w:tr w:rsidR="00D20CB9" w14:paraId="636FB78B" w14:textId="77777777" w:rsidTr="00D20CB9">
        <w:tc>
          <w:tcPr>
            <w:tcW w:w="2983" w:type="dxa"/>
          </w:tcPr>
          <w:p w14:paraId="20B7CD0D" w14:textId="584A42FC" w:rsidR="00D20CB9" w:rsidRDefault="00D20CB9" w:rsidP="00D53D66">
            <w:pPr>
              <w:ind w:firstLineChars="0" w:firstLine="0"/>
            </w:pPr>
            <w:r>
              <w:rPr>
                <w:rFonts w:hint="eastAsia"/>
              </w:rPr>
              <w:t>2</w:t>
            </w:r>
          </w:p>
        </w:tc>
        <w:tc>
          <w:tcPr>
            <w:tcW w:w="2983" w:type="dxa"/>
          </w:tcPr>
          <w:p w14:paraId="464226FE" w14:textId="77777777" w:rsidR="00D20CB9" w:rsidRDefault="00D20CB9" w:rsidP="00D53D66">
            <w:pPr>
              <w:ind w:firstLineChars="0" w:firstLine="0"/>
            </w:pPr>
          </w:p>
        </w:tc>
        <w:tc>
          <w:tcPr>
            <w:tcW w:w="2983" w:type="dxa"/>
          </w:tcPr>
          <w:p w14:paraId="72DEABBF" w14:textId="77777777" w:rsidR="00D20CB9" w:rsidRDefault="00D20CB9" w:rsidP="00D53D66">
            <w:pPr>
              <w:ind w:firstLineChars="0" w:firstLine="0"/>
            </w:pPr>
          </w:p>
        </w:tc>
      </w:tr>
      <w:tr w:rsidR="00D20CB9" w14:paraId="1EDAE47F" w14:textId="77777777" w:rsidTr="00D20CB9">
        <w:tc>
          <w:tcPr>
            <w:tcW w:w="2983" w:type="dxa"/>
          </w:tcPr>
          <w:p w14:paraId="4FE144C2" w14:textId="77777777" w:rsidR="00D20CB9" w:rsidRDefault="00D20CB9" w:rsidP="00D53D66">
            <w:pPr>
              <w:ind w:firstLineChars="0" w:firstLine="0"/>
            </w:pPr>
          </w:p>
        </w:tc>
        <w:tc>
          <w:tcPr>
            <w:tcW w:w="2983" w:type="dxa"/>
          </w:tcPr>
          <w:p w14:paraId="1017AA96" w14:textId="77777777" w:rsidR="00D20CB9" w:rsidRDefault="00D20CB9" w:rsidP="00D53D66">
            <w:pPr>
              <w:ind w:firstLineChars="0" w:firstLine="0"/>
            </w:pPr>
          </w:p>
        </w:tc>
        <w:tc>
          <w:tcPr>
            <w:tcW w:w="2983" w:type="dxa"/>
          </w:tcPr>
          <w:p w14:paraId="76F7E360" w14:textId="77777777" w:rsidR="00D20CB9" w:rsidRDefault="00D20CB9" w:rsidP="00D53D66">
            <w:pPr>
              <w:ind w:firstLineChars="0" w:firstLine="0"/>
            </w:pPr>
          </w:p>
        </w:tc>
      </w:tr>
      <w:tr w:rsidR="00D20CB9" w14:paraId="2B2BF5B9" w14:textId="77777777" w:rsidTr="00D20CB9">
        <w:tc>
          <w:tcPr>
            <w:tcW w:w="2983" w:type="dxa"/>
          </w:tcPr>
          <w:p w14:paraId="4E7C911C" w14:textId="77777777" w:rsidR="00D20CB9" w:rsidRDefault="00D20CB9" w:rsidP="00D53D66">
            <w:pPr>
              <w:ind w:firstLineChars="0" w:firstLine="0"/>
            </w:pPr>
          </w:p>
        </w:tc>
        <w:tc>
          <w:tcPr>
            <w:tcW w:w="2983" w:type="dxa"/>
          </w:tcPr>
          <w:p w14:paraId="1BD7C91F" w14:textId="77777777" w:rsidR="00D20CB9" w:rsidRDefault="00D20CB9" w:rsidP="00D53D66">
            <w:pPr>
              <w:ind w:firstLineChars="0" w:firstLine="0"/>
            </w:pPr>
          </w:p>
        </w:tc>
        <w:tc>
          <w:tcPr>
            <w:tcW w:w="2983" w:type="dxa"/>
          </w:tcPr>
          <w:p w14:paraId="404B7DF5" w14:textId="77777777" w:rsidR="00D20CB9" w:rsidRDefault="00D20CB9" w:rsidP="00D53D66">
            <w:pPr>
              <w:ind w:firstLineChars="0" w:firstLine="0"/>
            </w:pPr>
          </w:p>
        </w:tc>
      </w:tr>
      <w:tr w:rsidR="00D20CB9" w14:paraId="0B32EAC0" w14:textId="77777777" w:rsidTr="00D20CB9">
        <w:tc>
          <w:tcPr>
            <w:tcW w:w="2983" w:type="dxa"/>
          </w:tcPr>
          <w:p w14:paraId="507E8C41" w14:textId="77777777" w:rsidR="00D20CB9" w:rsidRDefault="00D20CB9" w:rsidP="00D53D66">
            <w:pPr>
              <w:ind w:firstLineChars="0" w:firstLine="0"/>
            </w:pPr>
          </w:p>
        </w:tc>
        <w:tc>
          <w:tcPr>
            <w:tcW w:w="2983" w:type="dxa"/>
          </w:tcPr>
          <w:p w14:paraId="21D76F7C" w14:textId="77777777" w:rsidR="00D20CB9" w:rsidRDefault="00D20CB9" w:rsidP="00D53D66">
            <w:pPr>
              <w:ind w:firstLineChars="0" w:firstLine="0"/>
            </w:pPr>
          </w:p>
        </w:tc>
        <w:tc>
          <w:tcPr>
            <w:tcW w:w="2983" w:type="dxa"/>
          </w:tcPr>
          <w:p w14:paraId="60DCA1AA" w14:textId="77777777" w:rsidR="00D20CB9" w:rsidRDefault="00D20CB9" w:rsidP="00D53D66">
            <w:pPr>
              <w:ind w:firstLineChars="0" w:firstLine="0"/>
            </w:pPr>
          </w:p>
        </w:tc>
      </w:tr>
      <w:tr w:rsidR="00D20CB9" w14:paraId="77A3C662" w14:textId="77777777" w:rsidTr="00D20CB9">
        <w:tc>
          <w:tcPr>
            <w:tcW w:w="2983" w:type="dxa"/>
          </w:tcPr>
          <w:p w14:paraId="3B64821F" w14:textId="77777777" w:rsidR="00D20CB9" w:rsidRDefault="00D20CB9" w:rsidP="00D53D66">
            <w:pPr>
              <w:ind w:firstLineChars="0" w:firstLine="0"/>
            </w:pPr>
          </w:p>
        </w:tc>
        <w:tc>
          <w:tcPr>
            <w:tcW w:w="2983" w:type="dxa"/>
          </w:tcPr>
          <w:p w14:paraId="19E0A5D9" w14:textId="77777777" w:rsidR="00D20CB9" w:rsidRDefault="00D20CB9" w:rsidP="00D53D66">
            <w:pPr>
              <w:ind w:firstLineChars="0" w:firstLine="0"/>
            </w:pPr>
          </w:p>
        </w:tc>
        <w:tc>
          <w:tcPr>
            <w:tcW w:w="2983" w:type="dxa"/>
          </w:tcPr>
          <w:p w14:paraId="5A472D5A" w14:textId="77777777" w:rsidR="00D20CB9" w:rsidRDefault="00D20CB9" w:rsidP="00D53D66">
            <w:pPr>
              <w:ind w:firstLineChars="0" w:firstLine="0"/>
            </w:pPr>
          </w:p>
        </w:tc>
      </w:tr>
      <w:tr w:rsidR="00D20CB9" w14:paraId="0A1DBDFC" w14:textId="77777777" w:rsidTr="00D20CB9">
        <w:tc>
          <w:tcPr>
            <w:tcW w:w="2983" w:type="dxa"/>
          </w:tcPr>
          <w:p w14:paraId="60FEA4FF" w14:textId="77777777" w:rsidR="00D20CB9" w:rsidRDefault="00D20CB9" w:rsidP="00D53D66">
            <w:pPr>
              <w:ind w:firstLineChars="0" w:firstLine="0"/>
            </w:pPr>
          </w:p>
        </w:tc>
        <w:tc>
          <w:tcPr>
            <w:tcW w:w="2983" w:type="dxa"/>
          </w:tcPr>
          <w:p w14:paraId="240CAD2B" w14:textId="77777777" w:rsidR="00D20CB9" w:rsidRDefault="00D20CB9" w:rsidP="00D53D66">
            <w:pPr>
              <w:ind w:firstLineChars="0" w:firstLine="0"/>
            </w:pPr>
          </w:p>
        </w:tc>
        <w:tc>
          <w:tcPr>
            <w:tcW w:w="2983" w:type="dxa"/>
          </w:tcPr>
          <w:p w14:paraId="155C1EFE" w14:textId="77777777" w:rsidR="00D20CB9" w:rsidRDefault="00D20CB9" w:rsidP="00D53D66">
            <w:pPr>
              <w:ind w:firstLineChars="0" w:firstLine="0"/>
            </w:pPr>
          </w:p>
        </w:tc>
      </w:tr>
      <w:tr w:rsidR="00D20CB9" w14:paraId="677B4A13" w14:textId="77777777" w:rsidTr="00D20CB9">
        <w:tc>
          <w:tcPr>
            <w:tcW w:w="2983" w:type="dxa"/>
          </w:tcPr>
          <w:p w14:paraId="320E1981" w14:textId="77777777" w:rsidR="00D20CB9" w:rsidRDefault="00D20CB9" w:rsidP="00D53D66">
            <w:pPr>
              <w:ind w:firstLineChars="0" w:firstLine="0"/>
            </w:pPr>
          </w:p>
        </w:tc>
        <w:tc>
          <w:tcPr>
            <w:tcW w:w="2983" w:type="dxa"/>
          </w:tcPr>
          <w:p w14:paraId="61F5431A" w14:textId="77777777" w:rsidR="00D20CB9" w:rsidRDefault="00D20CB9" w:rsidP="00D53D66">
            <w:pPr>
              <w:ind w:firstLineChars="0" w:firstLine="0"/>
            </w:pPr>
          </w:p>
        </w:tc>
        <w:tc>
          <w:tcPr>
            <w:tcW w:w="2983" w:type="dxa"/>
          </w:tcPr>
          <w:p w14:paraId="191C231A" w14:textId="77777777" w:rsidR="00D20CB9" w:rsidRDefault="00D20CB9" w:rsidP="00D53D66">
            <w:pPr>
              <w:ind w:firstLineChars="0" w:firstLine="0"/>
            </w:pPr>
          </w:p>
        </w:tc>
      </w:tr>
      <w:tr w:rsidR="00D20CB9" w14:paraId="47A9C375" w14:textId="77777777" w:rsidTr="00D20CB9">
        <w:tc>
          <w:tcPr>
            <w:tcW w:w="2983" w:type="dxa"/>
          </w:tcPr>
          <w:p w14:paraId="7FD5AC7D" w14:textId="77777777" w:rsidR="00D20CB9" w:rsidRDefault="00D20CB9" w:rsidP="00D53D66">
            <w:pPr>
              <w:ind w:firstLineChars="0" w:firstLine="0"/>
            </w:pPr>
          </w:p>
        </w:tc>
        <w:tc>
          <w:tcPr>
            <w:tcW w:w="2983" w:type="dxa"/>
          </w:tcPr>
          <w:p w14:paraId="434745B3" w14:textId="77777777" w:rsidR="00D20CB9" w:rsidRDefault="00D20CB9" w:rsidP="00D53D66">
            <w:pPr>
              <w:ind w:firstLineChars="0" w:firstLine="0"/>
            </w:pPr>
          </w:p>
        </w:tc>
        <w:tc>
          <w:tcPr>
            <w:tcW w:w="2983" w:type="dxa"/>
          </w:tcPr>
          <w:p w14:paraId="2049BB79" w14:textId="77777777" w:rsidR="00D20CB9" w:rsidRDefault="00D20CB9" w:rsidP="00D53D66">
            <w:pPr>
              <w:ind w:firstLineChars="0" w:firstLine="0"/>
            </w:pPr>
          </w:p>
        </w:tc>
      </w:tr>
      <w:tr w:rsidR="00D20CB9" w14:paraId="472B6686" w14:textId="77777777" w:rsidTr="00D20CB9">
        <w:tc>
          <w:tcPr>
            <w:tcW w:w="2983" w:type="dxa"/>
          </w:tcPr>
          <w:p w14:paraId="56BC49AD" w14:textId="77777777" w:rsidR="00D20CB9" w:rsidRDefault="00D20CB9" w:rsidP="00D53D66">
            <w:pPr>
              <w:ind w:firstLineChars="0" w:firstLine="0"/>
            </w:pPr>
          </w:p>
        </w:tc>
        <w:tc>
          <w:tcPr>
            <w:tcW w:w="2983" w:type="dxa"/>
          </w:tcPr>
          <w:p w14:paraId="10635A73" w14:textId="77777777" w:rsidR="00D20CB9" w:rsidRDefault="00D20CB9" w:rsidP="00D53D66">
            <w:pPr>
              <w:ind w:firstLineChars="0" w:firstLine="0"/>
            </w:pPr>
          </w:p>
        </w:tc>
        <w:tc>
          <w:tcPr>
            <w:tcW w:w="2983" w:type="dxa"/>
          </w:tcPr>
          <w:p w14:paraId="4E91B722" w14:textId="77777777" w:rsidR="00D20CB9" w:rsidRDefault="00D20CB9" w:rsidP="00D53D66">
            <w:pPr>
              <w:ind w:firstLineChars="0" w:firstLine="0"/>
            </w:pPr>
          </w:p>
        </w:tc>
      </w:tr>
      <w:tr w:rsidR="00D20CB9" w14:paraId="3C6C4ADD" w14:textId="77777777" w:rsidTr="00D20CB9">
        <w:tc>
          <w:tcPr>
            <w:tcW w:w="2983" w:type="dxa"/>
          </w:tcPr>
          <w:p w14:paraId="6708EDFB" w14:textId="77777777" w:rsidR="00D20CB9" w:rsidRDefault="00D20CB9" w:rsidP="00D53D66">
            <w:pPr>
              <w:ind w:firstLineChars="0" w:firstLine="0"/>
            </w:pPr>
          </w:p>
        </w:tc>
        <w:tc>
          <w:tcPr>
            <w:tcW w:w="2983" w:type="dxa"/>
          </w:tcPr>
          <w:p w14:paraId="5C9EA513" w14:textId="77777777" w:rsidR="00D20CB9" w:rsidRDefault="00D20CB9" w:rsidP="00D53D66">
            <w:pPr>
              <w:ind w:firstLineChars="0" w:firstLine="0"/>
            </w:pPr>
          </w:p>
        </w:tc>
        <w:tc>
          <w:tcPr>
            <w:tcW w:w="2983" w:type="dxa"/>
          </w:tcPr>
          <w:p w14:paraId="4D2FC383" w14:textId="77777777" w:rsidR="00D20CB9" w:rsidRDefault="00D20CB9" w:rsidP="00D53D66">
            <w:pPr>
              <w:ind w:firstLineChars="0" w:firstLine="0"/>
            </w:pPr>
          </w:p>
        </w:tc>
      </w:tr>
      <w:tr w:rsidR="00D20CB9" w14:paraId="4138E43C" w14:textId="77777777" w:rsidTr="00D20CB9">
        <w:tc>
          <w:tcPr>
            <w:tcW w:w="2983" w:type="dxa"/>
          </w:tcPr>
          <w:p w14:paraId="2180C4B2" w14:textId="77777777" w:rsidR="00D20CB9" w:rsidRDefault="00D20CB9" w:rsidP="00D53D66">
            <w:pPr>
              <w:ind w:firstLineChars="0" w:firstLine="0"/>
            </w:pPr>
          </w:p>
        </w:tc>
        <w:tc>
          <w:tcPr>
            <w:tcW w:w="2983" w:type="dxa"/>
          </w:tcPr>
          <w:p w14:paraId="6406B448" w14:textId="77777777" w:rsidR="00D20CB9" w:rsidRDefault="00D20CB9" w:rsidP="00D53D66">
            <w:pPr>
              <w:ind w:firstLineChars="0" w:firstLine="0"/>
            </w:pPr>
          </w:p>
        </w:tc>
        <w:tc>
          <w:tcPr>
            <w:tcW w:w="2983" w:type="dxa"/>
          </w:tcPr>
          <w:p w14:paraId="703F2344" w14:textId="77777777" w:rsidR="00D20CB9" w:rsidRDefault="00D20CB9" w:rsidP="00D53D66">
            <w:pPr>
              <w:ind w:firstLineChars="0" w:firstLine="0"/>
            </w:pPr>
          </w:p>
        </w:tc>
      </w:tr>
      <w:tr w:rsidR="00D20CB9" w14:paraId="37E7626E" w14:textId="77777777" w:rsidTr="00D20CB9">
        <w:tc>
          <w:tcPr>
            <w:tcW w:w="2983" w:type="dxa"/>
          </w:tcPr>
          <w:p w14:paraId="3E98A771" w14:textId="77777777" w:rsidR="00D20CB9" w:rsidRDefault="00D20CB9" w:rsidP="00D53D66">
            <w:pPr>
              <w:ind w:firstLineChars="0" w:firstLine="0"/>
            </w:pPr>
          </w:p>
        </w:tc>
        <w:tc>
          <w:tcPr>
            <w:tcW w:w="2983" w:type="dxa"/>
          </w:tcPr>
          <w:p w14:paraId="015C6522" w14:textId="77777777" w:rsidR="00D20CB9" w:rsidRDefault="00D20CB9" w:rsidP="00D53D66">
            <w:pPr>
              <w:ind w:firstLineChars="0" w:firstLine="0"/>
            </w:pPr>
          </w:p>
        </w:tc>
        <w:tc>
          <w:tcPr>
            <w:tcW w:w="2983" w:type="dxa"/>
          </w:tcPr>
          <w:p w14:paraId="50A07CFA" w14:textId="77777777" w:rsidR="00D20CB9" w:rsidRDefault="00D20CB9" w:rsidP="00D53D66">
            <w:pPr>
              <w:ind w:firstLineChars="0" w:firstLine="0"/>
            </w:pPr>
          </w:p>
        </w:tc>
      </w:tr>
      <w:tr w:rsidR="00D20CB9" w14:paraId="131BAA1C" w14:textId="77777777" w:rsidTr="00D20CB9">
        <w:tc>
          <w:tcPr>
            <w:tcW w:w="2983" w:type="dxa"/>
          </w:tcPr>
          <w:p w14:paraId="42B7F293" w14:textId="77777777" w:rsidR="00D20CB9" w:rsidRDefault="00D20CB9" w:rsidP="00D53D66">
            <w:pPr>
              <w:ind w:firstLineChars="0" w:firstLine="0"/>
            </w:pPr>
          </w:p>
        </w:tc>
        <w:tc>
          <w:tcPr>
            <w:tcW w:w="2983" w:type="dxa"/>
          </w:tcPr>
          <w:p w14:paraId="25E1B85D" w14:textId="77777777" w:rsidR="00D20CB9" w:rsidRDefault="00D20CB9" w:rsidP="00D53D66">
            <w:pPr>
              <w:ind w:firstLineChars="0" w:firstLine="0"/>
            </w:pPr>
          </w:p>
        </w:tc>
        <w:tc>
          <w:tcPr>
            <w:tcW w:w="2983" w:type="dxa"/>
          </w:tcPr>
          <w:p w14:paraId="5F6A7BC9" w14:textId="77777777" w:rsidR="00D20CB9" w:rsidRDefault="00D20CB9" w:rsidP="00D53D66">
            <w:pPr>
              <w:ind w:firstLineChars="0" w:firstLine="0"/>
            </w:pPr>
          </w:p>
        </w:tc>
      </w:tr>
      <w:tr w:rsidR="00D20CB9" w14:paraId="2ACB1A61" w14:textId="77777777" w:rsidTr="00D20CB9">
        <w:tc>
          <w:tcPr>
            <w:tcW w:w="2983" w:type="dxa"/>
          </w:tcPr>
          <w:p w14:paraId="2759B0B7" w14:textId="77777777" w:rsidR="00D20CB9" w:rsidRDefault="00D20CB9" w:rsidP="00D53D66">
            <w:pPr>
              <w:ind w:firstLineChars="0" w:firstLine="0"/>
            </w:pPr>
          </w:p>
        </w:tc>
        <w:tc>
          <w:tcPr>
            <w:tcW w:w="2983" w:type="dxa"/>
          </w:tcPr>
          <w:p w14:paraId="36DD2D54" w14:textId="77777777" w:rsidR="00D20CB9" w:rsidRDefault="00D20CB9" w:rsidP="00D53D66">
            <w:pPr>
              <w:ind w:firstLineChars="0" w:firstLine="0"/>
            </w:pPr>
          </w:p>
        </w:tc>
        <w:tc>
          <w:tcPr>
            <w:tcW w:w="2983" w:type="dxa"/>
          </w:tcPr>
          <w:p w14:paraId="5E20C8FA" w14:textId="77777777" w:rsidR="00D20CB9" w:rsidRDefault="00D20CB9" w:rsidP="00D53D66">
            <w:pPr>
              <w:ind w:firstLineChars="0" w:firstLine="0"/>
            </w:pPr>
          </w:p>
        </w:tc>
      </w:tr>
      <w:tr w:rsidR="00D20CB9" w14:paraId="226FE3DF" w14:textId="77777777" w:rsidTr="00D20CB9">
        <w:tc>
          <w:tcPr>
            <w:tcW w:w="2983" w:type="dxa"/>
          </w:tcPr>
          <w:p w14:paraId="4CBFC2DF" w14:textId="77777777" w:rsidR="00D20CB9" w:rsidRDefault="00D20CB9" w:rsidP="00D53D66">
            <w:pPr>
              <w:ind w:firstLineChars="0" w:firstLine="0"/>
            </w:pPr>
          </w:p>
        </w:tc>
        <w:tc>
          <w:tcPr>
            <w:tcW w:w="2983" w:type="dxa"/>
          </w:tcPr>
          <w:p w14:paraId="73A3B15C" w14:textId="77777777" w:rsidR="00D20CB9" w:rsidRDefault="00D20CB9" w:rsidP="00D53D66">
            <w:pPr>
              <w:ind w:firstLineChars="0" w:firstLine="0"/>
            </w:pPr>
          </w:p>
        </w:tc>
        <w:tc>
          <w:tcPr>
            <w:tcW w:w="2983" w:type="dxa"/>
          </w:tcPr>
          <w:p w14:paraId="69D81A25" w14:textId="77777777" w:rsidR="00D20CB9" w:rsidRDefault="00D20CB9" w:rsidP="00D53D66">
            <w:pPr>
              <w:ind w:firstLineChars="0" w:firstLine="0"/>
            </w:pPr>
          </w:p>
        </w:tc>
      </w:tr>
      <w:tr w:rsidR="00D20CB9" w14:paraId="63CE5E78" w14:textId="77777777" w:rsidTr="00D20CB9">
        <w:tc>
          <w:tcPr>
            <w:tcW w:w="2983" w:type="dxa"/>
          </w:tcPr>
          <w:p w14:paraId="3985A11A" w14:textId="77777777" w:rsidR="00D20CB9" w:rsidRDefault="00D20CB9" w:rsidP="00D53D66">
            <w:pPr>
              <w:ind w:firstLineChars="0" w:firstLine="0"/>
            </w:pPr>
          </w:p>
        </w:tc>
        <w:tc>
          <w:tcPr>
            <w:tcW w:w="2983" w:type="dxa"/>
          </w:tcPr>
          <w:p w14:paraId="56823A09" w14:textId="77777777" w:rsidR="00D20CB9" w:rsidRDefault="00D20CB9" w:rsidP="00D53D66">
            <w:pPr>
              <w:ind w:firstLineChars="0" w:firstLine="0"/>
            </w:pPr>
          </w:p>
        </w:tc>
        <w:tc>
          <w:tcPr>
            <w:tcW w:w="2983" w:type="dxa"/>
          </w:tcPr>
          <w:p w14:paraId="5CF95212" w14:textId="77777777" w:rsidR="00D20CB9" w:rsidRDefault="00D20CB9" w:rsidP="00D53D66">
            <w:pPr>
              <w:ind w:firstLineChars="0" w:firstLine="0"/>
            </w:pPr>
          </w:p>
        </w:tc>
      </w:tr>
      <w:tr w:rsidR="00D20CB9" w14:paraId="0107969E" w14:textId="77777777" w:rsidTr="00D20CB9">
        <w:tc>
          <w:tcPr>
            <w:tcW w:w="2983" w:type="dxa"/>
          </w:tcPr>
          <w:p w14:paraId="7F0B0AF0" w14:textId="77777777" w:rsidR="00D20CB9" w:rsidRDefault="00D20CB9" w:rsidP="00D53D66">
            <w:pPr>
              <w:ind w:firstLineChars="0" w:firstLine="0"/>
            </w:pPr>
          </w:p>
        </w:tc>
        <w:tc>
          <w:tcPr>
            <w:tcW w:w="2983" w:type="dxa"/>
          </w:tcPr>
          <w:p w14:paraId="65AFA839" w14:textId="77777777" w:rsidR="00D20CB9" w:rsidRDefault="00D20CB9" w:rsidP="00D53D66">
            <w:pPr>
              <w:ind w:firstLineChars="0" w:firstLine="0"/>
            </w:pPr>
          </w:p>
        </w:tc>
        <w:tc>
          <w:tcPr>
            <w:tcW w:w="2983" w:type="dxa"/>
          </w:tcPr>
          <w:p w14:paraId="1ED58979" w14:textId="77777777" w:rsidR="00D20CB9" w:rsidRDefault="00D20CB9" w:rsidP="00D53D66">
            <w:pPr>
              <w:ind w:firstLineChars="0" w:firstLine="0"/>
            </w:pPr>
          </w:p>
        </w:tc>
      </w:tr>
      <w:tr w:rsidR="00D20CB9" w14:paraId="23BA60A7" w14:textId="77777777" w:rsidTr="00D20CB9">
        <w:tc>
          <w:tcPr>
            <w:tcW w:w="2983" w:type="dxa"/>
          </w:tcPr>
          <w:p w14:paraId="1B29CC98" w14:textId="77777777" w:rsidR="00D20CB9" w:rsidRDefault="00D20CB9" w:rsidP="00D53D66">
            <w:pPr>
              <w:ind w:firstLineChars="0" w:firstLine="0"/>
            </w:pPr>
          </w:p>
        </w:tc>
        <w:tc>
          <w:tcPr>
            <w:tcW w:w="2983" w:type="dxa"/>
          </w:tcPr>
          <w:p w14:paraId="2D9AA89B" w14:textId="77777777" w:rsidR="00D20CB9" w:rsidRDefault="00D20CB9" w:rsidP="00D53D66">
            <w:pPr>
              <w:ind w:firstLineChars="0" w:firstLine="0"/>
            </w:pPr>
          </w:p>
        </w:tc>
        <w:tc>
          <w:tcPr>
            <w:tcW w:w="2983" w:type="dxa"/>
          </w:tcPr>
          <w:p w14:paraId="214308EE" w14:textId="77777777" w:rsidR="00D20CB9" w:rsidRDefault="00D20CB9" w:rsidP="00D53D66">
            <w:pPr>
              <w:ind w:firstLineChars="0" w:firstLine="0"/>
            </w:pPr>
          </w:p>
        </w:tc>
      </w:tr>
      <w:tr w:rsidR="00D20CB9" w14:paraId="2E8572C0" w14:textId="77777777" w:rsidTr="00D20CB9">
        <w:tc>
          <w:tcPr>
            <w:tcW w:w="2983" w:type="dxa"/>
          </w:tcPr>
          <w:p w14:paraId="401A9BC1" w14:textId="77777777" w:rsidR="00D20CB9" w:rsidRDefault="00D20CB9" w:rsidP="00D53D66">
            <w:pPr>
              <w:ind w:firstLineChars="0" w:firstLine="0"/>
            </w:pPr>
          </w:p>
        </w:tc>
        <w:tc>
          <w:tcPr>
            <w:tcW w:w="2983" w:type="dxa"/>
          </w:tcPr>
          <w:p w14:paraId="57D61C55" w14:textId="77777777" w:rsidR="00D20CB9" w:rsidRDefault="00D20CB9" w:rsidP="00D53D66">
            <w:pPr>
              <w:ind w:firstLineChars="0" w:firstLine="0"/>
            </w:pPr>
          </w:p>
        </w:tc>
        <w:tc>
          <w:tcPr>
            <w:tcW w:w="2983" w:type="dxa"/>
          </w:tcPr>
          <w:p w14:paraId="4C09C989" w14:textId="77777777" w:rsidR="00D20CB9" w:rsidRDefault="00D20CB9" w:rsidP="00D53D66">
            <w:pPr>
              <w:ind w:firstLineChars="0" w:firstLine="0"/>
            </w:pPr>
          </w:p>
        </w:tc>
      </w:tr>
      <w:tr w:rsidR="00D20CB9" w14:paraId="3ACE21D6" w14:textId="77777777" w:rsidTr="00D20CB9">
        <w:tc>
          <w:tcPr>
            <w:tcW w:w="2983" w:type="dxa"/>
          </w:tcPr>
          <w:p w14:paraId="508FEB64" w14:textId="77777777" w:rsidR="00D20CB9" w:rsidRDefault="00D20CB9" w:rsidP="00D53D66">
            <w:pPr>
              <w:ind w:firstLineChars="0" w:firstLine="0"/>
            </w:pPr>
          </w:p>
        </w:tc>
        <w:tc>
          <w:tcPr>
            <w:tcW w:w="2983" w:type="dxa"/>
          </w:tcPr>
          <w:p w14:paraId="3C464BA5" w14:textId="77777777" w:rsidR="00D20CB9" w:rsidRDefault="00D20CB9" w:rsidP="00D53D66">
            <w:pPr>
              <w:ind w:firstLineChars="0" w:firstLine="0"/>
            </w:pPr>
          </w:p>
        </w:tc>
        <w:tc>
          <w:tcPr>
            <w:tcW w:w="2983" w:type="dxa"/>
          </w:tcPr>
          <w:p w14:paraId="6FD0DD7E" w14:textId="77777777" w:rsidR="00D20CB9" w:rsidRDefault="00D20CB9" w:rsidP="00D53D66">
            <w:pPr>
              <w:ind w:firstLineChars="0" w:firstLine="0"/>
            </w:pPr>
          </w:p>
        </w:tc>
      </w:tr>
      <w:tr w:rsidR="00D20CB9" w14:paraId="3CD5A7FC" w14:textId="77777777" w:rsidTr="00D20CB9">
        <w:tc>
          <w:tcPr>
            <w:tcW w:w="2983" w:type="dxa"/>
          </w:tcPr>
          <w:p w14:paraId="10F4DA59" w14:textId="77777777" w:rsidR="00D20CB9" w:rsidRDefault="00D20CB9" w:rsidP="00D53D66">
            <w:pPr>
              <w:ind w:firstLineChars="0" w:firstLine="0"/>
            </w:pPr>
          </w:p>
        </w:tc>
        <w:tc>
          <w:tcPr>
            <w:tcW w:w="2983" w:type="dxa"/>
          </w:tcPr>
          <w:p w14:paraId="1C694660" w14:textId="77777777" w:rsidR="00D20CB9" w:rsidRDefault="00D20CB9" w:rsidP="00D53D66">
            <w:pPr>
              <w:ind w:firstLineChars="0" w:firstLine="0"/>
            </w:pPr>
          </w:p>
        </w:tc>
        <w:tc>
          <w:tcPr>
            <w:tcW w:w="2983" w:type="dxa"/>
          </w:tcPr>
          <w:p w14:paraId="0DBD93A4" w14:textId="77777777" w:rsidR="00D20CB9" w:rsidRDefault="00D20CB9" w:rsidP="00D53D66">
            <w:pPr>
              <w:ind w:firstLineChars="0" w:firstLine="0"/>
            </w:pPr>
          </w:p>
        </w:tc>
      </w:tr>
      <w:tr w:rsidR="00D20CB9" w14:paraId="43AAE53D" w14:textId="77777777" w:rsidTr="00D20CB9">
        <w:tc>
          <w:tcPr>
            <w:tcW w:w="2983" w:type="dxa"/>
          </w:tcPr>
          <w:p w14:paraId="6B9A4B3B" w14:textId="77777777" w:rsidR="00D20CB9" w:rsidRDefault="00D20CB9" w:rsidP="00D53D66">
            <w:pPr>
              <w:ind w:firstLineChars="0" w:firstLine="0"/>
            </w:pPr>
          </w:p>
        </w:tc>
        <w:tc>
          <w:tcPr>
            <w:tcW w:w="2983" w:type="dxa"/>
          </w:tcPr>
          <w:p w14:paraId="19450ABA" w14:textId="77777777" w:rsidR="00D20CB9" w:rsidRDefault="00D20CB9" w:rsidP="00D53D66">
            <w:pPr>
              <w:ind w:firstLineChars="0" w:firstLine="0"/>
            </w:pPr>
          </w:p>
        </w:tc>
        <w:tc>
          <w:tcPr>
            <w:tcW w:w="2983" w:type="dxa"/>
          </w:tcPr>
          <w:p w14:paraId="08B93174" w14:textId="77777777" w:rsidR="00D20CB9" w:rsidRDefault="00D20CB9" w:rsidP="00D53D66">
            <w:pPr>
              <w:ind w:firstLineChars="0" w:firstLine="0"/>
            </w:pPr>
          </w:p>
        </w:tc>
      </w:tr>
      <w:tr w:rsidR="00D20CB9" w14:paraId="7AC2559A" w14:textId="77777777" w:rsidTr="00D20CB9">
        <w:tc>
          <w:tcPr>
            <w:tcW w:w="2983" w:type="dxa"/>
          </w:tcPr>
          <w:p w14:paraId="0E29348C" w14:textId="77777777" w:rsidR="00D20CB9" w:rsidRDefault="00D20CB9" w:rsidP="00D53D66">
            <w:pPr>
              <w:ind w:firstLineChars="0" w:firstLine="0"/>
            </w:pPr>
          </w:p>
        </w:tc>
        <w:tc>
          <w:tcPr>
            <w:tcW w:w="2983" w:type="dxa"/>
          </w:tcPr>
          <w:p w14:paraId="5DD19B1A" w14:textId="77777777" w:rsidR="00D20CB9" w:rsidRDefault="00D20CB9" w:rsidP="00D53D66">
            <w:pPr>
              <w:ind w:firstLineChars="0" w:firstLine="0"/>
            </w:pPr>
          </w:p>
        </w:tc>
        <w:tc>
          <w:tcPr>
            <w:tcW w:w="2983" w:type="dxa"/>
          </w:tcPr>
          <w:p w14:paraId="4D380FC8" w14:textId="77777777" w:rsidR="00D20CB9" w:rsidRDefault="00D20CB9" w:rsidP="00D53D66">
            <w:pPr>
              <w:ind w:firstLineChars="0" w:firstLine="0"/>
            </w:pPr>
          </w:p>
        </w:tc>
      </w:tr>
      <w:tr w:rsidR="00D20CB9" w14:paraId="59A06E9B" w14:textId="77777777" w:rsidTr="00D20CB9">
        <w:tc>
          <w:tcPr>
            <w:tcW w:w="2983" w:type="dxa"/>
          </w:tcPr>
          <w:p w14:paraId="0C5AEF02" w14:textId="77777777" w:rsidR="00D20CB9" w:rsidRDefault="00D20CB9" w:rsidP="00D53D66">
            <w:pPr>
              <w:ind w:firstLineChars="0" w:firstLine="0"/>
            </w:pPr>
          </w:p>
        </w:tc>
        <w:tc>
          <w:tcPr>
            <w:tcW w:w="2983" w:type="dxa"/>
          </w:tcPr>
          <w:p w14:paraId="178FCF29" w14:textId="77777777" w:rsidR="00D20CB9" w:rsidRDefault="00D20CB9" w:rsidP="00D53D66">
            <w:pPr>
              <w:ind w:firstLineChars="0" w:firstLine="0"/>
            </w:pPr>
          </w:p>
        </w:tc>
        <w:tc>
          <w:tcPr>
            <w:tcW w:w="2983" w:type="dxa"/>
          </w:tcPr>
          <w:p w14:paraId="030B0A8D" w14:textId="77777777" w:rsidR="00D20CB9" w:rsidRDefault="00D20CB9" w:rsidP="00D53D66">
            <w:pPr>
              <w:ind w:firstLineChars="0" w:firstLine="0"/>
            </w:pPr>
          </w:p>
        </w:tc>
      </w:tr>
      <w:tr w:rsidR="00D20CB9" w14:paraId="468D5C6B" w14:textId="77777777" w:rsidTr="00D20CB9">
        <w:tc>
          <w:tcPr>
            <w:tcW w:w="2983" w:type="dxa"/>
          </w:tcPr>
          <w:p w14:paraId="7AC010AA" w14:textId="77777777" w:rsidR="00D20CB9" w:rsidRDefault="00D20CB9" w:rsidP="00D53D66">
            <w:pPr>
              <w:ind w:firstLineChars="0" w:firstLine="0"/>
            </w:pPr>
          </w:p>
        </w:tc>
        <w:tc>
          <w:tcPr>
            <w:tcW w:w="2983" w:type="dxa"/>
          </w:tcPr>
          <w:p w14:paraId="354C513B" w14:textId="77777777" w:rsidR="00D20CB9" w:rsidRDefault="00D20CB9" w:rsidP="00D53D66">
            <w:pPr>
              <w:ind w:firstLineChars="0" w:firstLine="0"/>
            </w:pPr>
          </w:p>
        </w:tc>
        <w:tc>
          <w:tcPr>
            <w:tcW w:w="2983" w:type="dxa"/>
          </w:tcPr>
          <w:p w14:paraId="4BD5077E" w14:textId="77777777" w:rsidR="00D20CB9" w:rsidRDefault="00D20CB9" w:rsidP="00D53D66">
            <w:pPr>
              <w:ind w:firstLineChars="0" w:firstLine="0"/>
            </w:pPr>
          </w:p>
        </w:tc>
      </w:tr>
      <w:tr w:rsidR="00D20CB9" w14:paraId="7408F040" w14:textId="77777777" w:rsidTr="00D20CB9">
        <w:tc>
          <w:tcPr>
            <w:tcW w:w="2983" w:type="dxa"/>
          </w:tcPr>
          <w:p w14:paraId="381F4113" w14:textId="77777777" w:rsidR="00D20CB9" w:rsidRDefault="00D20CB9" w:rsidP="00D53D66">
            <w:pPr>
              <w:ind w:firstLineChars="0" w:firstLine="0"/>
            </w:pPr>
          </w:p>
        </w:tc>
        <w:tc>
          <w:tcPr>
            <w:tcW w:w="2983" w:type="dxa"/>
          </w:tcPr>
          <w:p w14:paraId="22104554" w14:textId="77777777" w:rsidR="00D20CB9" w:rsidRDefault="00D20CB9" w:rsidP="00D53D66">
            <w:pPr>
              <w:ind w:firstLineChars="0" w:firstLine="0"/>
            </w:pPr>
          </w:p>
        </w:tc>
        <w:tc>
          <w:tcPr>
            <w:tcW w:w="2983" w:type="dxa"/>
          </w:tcPr>
          <w:p w14:paraId="65406FAB" w14:textId="77777777" w:rsidR="00D20CB9" w:rsidRDefault="00D20CB9" w:rsidP="00D53D66">
            <w:pPr>
              <w:ind w:firstLineChars="0" w:firstLine="0"/>
            </w:pPr>
          </w:p>
        </w:tc>
      </w:tr>
      <w:tr w:rsidR="00D20CB9" w14:paraId="2FED4639" w14:textId="77777777" w:rsidTr="00D20CB9">
        <w:tc>
          <w:tcPr>
            <w:tcW w:w="2983" w:type="dxa"/>
          </w:tcPr>
          <w:p w14:paraId="15F5AE21" w14:textId="77777777" w:rsidR="00D20CB9" w:rsidRDefault="00D20CB9" w:rsidP="00D53D66">
            <w:pPr>
              <w:ind w:firstLineChars="0" w:firstLine="0"/>
            </w:pPr>
          </w:p>
        </w:tc>
        <w:tc>
          <w:tcPr>
            <w:tcW w:w="2983" w:type="dxa"/>
          </w:tcPr>
          <w:p w14:paraId="0D25EA9A" w14:textId="77777777" w:rsidR="00D20CB9" w:rsidRDefault="00D20CB9" w:rsidP="00D53D66">
            <w:pPr>
              <w:ind w:firstLineChars="0" w:firstLine="0"/>
            </w:pPr>
          </w:p>
        </w:tc>
        <w:tc>
          <w:tcPr>
            <w:tcW w:w="2983" w:type="dxa"/>
          </w:tcPr>
          <w:p w14:paraId="02A5DBC8" w14:textId="77777777" w:rsidR="00D20CB9" w:rsidRDefault="00D20CB9" w:rsidP="00D53D66">
            <w:pPr>
              <w:ind w:firstLineChars="0" w:firstLine="0"/>
            </w:pPr>
          </w:p>
        </w:tc>
      </w:tr>
    </w:tbl>
    <w:p w14:paraId="35A97C55" w14:textId="7AEAC12C"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lastRenderedPageBreak/>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017DB608" w:rsidR="00DF4FCD" w:rsidRDefault="00DF4FCD" w:rsidP="00EE7B08">
      <w:pPr>
        <w:pStyle w:val="afc"/>
        <w:numPr>
          <w:ilvl w:val="0"/>
          <w:numId w:val="12"/>
        </w:numPr>
        <w:ind w:firstLineChars="0"/>
      </w:pPr>
      <w:r>
        <w:rPr>
          <w:rFonts w:hint="eastAsia"/>
        </w:rPr>
        <w:t>数据</w:t>
      </w:r>
      <w:r>
        <w:rPr>
          <w:rFonts w:hint="eastAsia"/>
        </w:rPr>
        <w:t>b</w:t>
      </w:r>
      <w:r>
        <w:t>igendian/smallendian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4A1D7D77"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158104BE" w:rsidR="00A200F2" w:rsidRDefault="00A200F2" w:rsidP="00E57883">
      <w:pPr>
        <w:pStyle w:val="afc"/>
        <w:numPr>
          <w:ilvl w:val="0"/>
          <w:numId w:val="14"/>
        </w:numPr>
        <w:ind w:firstLineChars="0"/>
      </w:pPr>
      <w:r>
        <w:rPr>
          <w:rFonts w:hint="eastAsia"/>
        </w:rPr>
        <w:t>支持</w:t>
      </w:r>
      <w:r>
        <w:t>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lastRenderedPageBreak/>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lastRenderedPageBreak/>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lastRenderedPageBreak/>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6A019D83"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2FBBBE"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dmihardreset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does a hard reset of the DTM,causing the DTM to forget about any outstanding DMI transactions. In general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number of cycles a debugger should spend in RunTest/Idle after 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(dmistat of 3). A debugger must still</w:t>
            </w:r>
            <w:r w:rsidR="00B6482A">
              <w:rPr>
                <w:rFonts w:ascii="宋体" w:hAnsi="宋体" w:cs="宋体"/>
                <w:noProof w:val="0"/>
                <w:kern w:val="0"/>
                <w:szCs w:val="24"/>
              </w:rPr>
              <w:t xml:space="preserve"> </w:t>
            </w:r>
            <w:r w:rsidRPr="008C0CAB">
              <w:rPr>
                <w:rFonts w:ascii="宋体" w:hAnsi="宋体" w:cs="宋体"/>
                <w:noProof w:val="0"/>
                <w:kern w:val="0"/>
                <w:szCs w:val="24"/>
              </w:rPr>
              <w:t>check dmistat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dmistat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abits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dmi.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0E2D2940"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3C8A482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Update-DR, and the data returned 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(nop)</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reported in the following Capture-DR are unde</w:t>
            </w:r>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into dmi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r w:rsidRPr="004F64DF">
              <w:rPr>
                <w:rFonts w:ascii="宋体" w:hAnsi="宋体" w:cs="宋体"/>
                <w:noProof w:val="0"/>
                <w:kern w:val="0"/>
                <w:szCs w:val="24"/>
              </w:rPr>
              <w:t>dmi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11B78EA"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55pt" o:ole="">
            <v:imagedata r:id="rId27" o:title=""/>
          </v:shape>
          <o:OLEObject Type="Embed" ProgID="Visio.Drawing.11" ShapeID="_x0000_i1033" DrawAspect="Content" ObjectID="_1687336103" r:id="rId28"/>
        </w:object>
      </w:r>
    </w:p>
    <w:p w14:paraId="4871D631" w14:textId="632A7404"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7777777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。存</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501157D9" w14:textId="77777777" w:rsidR="00276ED0" w:rsidRDefault="00276ED0" w:rsidP="00276ED0">
      <w:pPr>
        <w:ind w:left="480" w:firstLineChars="0" w:firstLine="0"/>
      </w:pP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6B821B66"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207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552073">
        <w:t>1</w:t>
      </w:r>
      <w:r>
        <w:fldChar w:fldCharType="end"/>
      </w:r>
      <w:r>
        <w:t xml:space="preserve"> </w:t>
      </w:r>
      <w:r>
        <w:rPr>
          <w:rFonts w:hint="eastAsia"/>
        </w:rPr>
        <w:t>验证环境目录结构</w:t>
      </w:r>
    </w:p>
    <w:p w14:paraId="4796958D" w14:textId="77777777" w:rsidR="00276ED0" w:rsidRDefault="00276ED0" w:rsidP="00276ED0">
      <w:pPr>
        <w:ind w:firstLine="480"/>
      </w:pPr>
      <w:r>
        <w:rPr>
          <w:rFonts w:hint="eastAsia"/>
        </w:rPr>
        <w:t>c</w:t>
      </w:r>
      <w:r>
        <w:t>ommon</w:t>
      </w:r>
      <w:r>
        <w:rPr>
          <w:rFonts w:hint="eastAsia"/>
        </w:rPr>
        <w:t>目录下是公共资源与工作组件。</w:t>
      </w:r>
      <w:r>
        <w:rPr>
          <w:rFonts w:hint="eastAsia"/>
        </w:rPr>
        <w:t>v</w:t>
      </w:r>
      <w:r>
        <w:t>ips</w:t>
      </w:r>
      <w:r>
        <w:rPr>
          <w:rFonts w:hint="eastAsia"/>
        </w:rPr>
        <w:t>目录下是各种仿真组件，例如以太网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28412049" w:rsidR="00A31EF9" w:rsidRDefault="00A31EF9" w:rsidP="00A31EF9">
      <w:pPr>
        <w:ind w:firstLine="480"/>
      </w:pPr>
      <w:r>
        <w:rPr>
          <w:rFonts w:hint="eastAsia"/>
        </w:rPr>
        <w:t>这些都是</w:t>
      </w:r>
      <w:r>
        <w:rPr>
          <w:rFonts w:hint="eastAsia"/>
        </w:rPr>
        <w:t>r</w:t>
      </w:r>
      <w:r>
        <w:t>iscv</w:t>
      </w:r>
      <w:r>
        <w:rPr>
          <w:rFonts w:hint="eastAsia"/>
        </w:rPr>
        <w:t>指令集相关的测试</w:t>
      </w:r>
      <w:r>
        <w:rPr>
          <w:rFonts w:hint="eastAsia"/>
        </w:rPr>
        <w:t>c</w:t>
      </w:r>
      <w:r>
        <w:t>ase</w:t>
      </w:r>
      <w:r>
        <w:rPr>
          <w:rFonts w:hint="eastAsia"/>
        </w:rPr>
        <w:t>，来自于</w:t>
      </w:r>
      <w:r>
        <w:rPr>
          <w:rFonts w:hint="eastAsia"/>
        </w:rPr>
        <w:t>r</w:t>
      </w:r>
      <w:r>
        <w:t>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3088345"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4C44C90D" w:rsidR="0024606D" w:rsidRDefault="00C53D29" w:rsidP="0024606D">
      <w:pPr>
        <w:ind w:firstLine="480"/>
      </w:pPr>
      <w:r>
        <w:rPr>
          <w:rFonts w:hint="eastAsia"/>
        </w:rPr>
        <w:t>来自于</w:t>
      </w:r>
      <w:r>
        <w:rPr>
          <w:rFonts w:hint="eastAsia"/>
        </w:rPr>
        <w:t>r</w:t>
      </w:r>
      <w:r>
        <w:t>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732514FB"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217B82E2"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71AB3C4E" w:rsidR="00D23F34" w:rsidRDefault="00D23F34" w:rsidP="00FB13C8">
      <w:pPr>
        <w:pStyle w:val="3"/>
      </w:pPr>
      <w:r>
        <w:rPr>
          <w:rFonts w:hint="eastAsia"/>
        </w:rPr>
        <w:t>r</w:t>
      </w:r>
      <w:r>
        <w:t>iscv</w:t>
      </w:r>
      <w:r>
        <w:rPr>
          <w:rFonts w:hint="eastAsia"/>
        </w:rPr>
        <w:t>交叉编译工具链安装</w:t>
      </w:r>
    </w:p>
    <w:p w14:paraId="2CFB1273" w14:textId="36FFA1F1" w:rsidR="005A7C46" w:rsidRDefault="0096236D" w:rsidP="005A7C46">
      <w:pPr>
        <w:ind w:firstLine="480"/>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pPr>
      <w:r>
        <w:rPr>
          <w:rFonts w:hint="eastAsia"/>
        </w:rPr>
        <w:t>E</w:t>
      </w:r>
      <w:r>
        <w:t>DA</w:t>
      </w:r>
      <w:r>
        <w:rPr>
          <w:rFonts w:hint="eastAsia"/>
        </w:rPr>
        <w:t>软件</w:t>
      </w:r>
    </w:p>
    <w:p w14:paraId="36BFC5FD" w14:textId="3BBB765F" w:rsidR="00C876FB" w:rsidRDefault="006877C7" w:rsidP="009D43B4">
      <w:pPr>
        <w:ind w:firstLine="480"/>
      </w:pPr>
      <w:r>
        <w:t>RTL</w:t>
      </w:r>
      <w:r>
        <w:rPr>
          <w:rFonts w:hint="eastAsia"/>
        </w:rPr>
        <w:t>仿真</w:t>
      </w:r>
      <w:r>
        <w:rPr>
          <w:rFonts w:hint="eastAsia"/>
        </w:rPr>
        <w:t>:</w:t>
      </w:r>
      <w:r>
        <w:t xml:space="preserve"> </w:t>
      </w:r>
      <w:r w:rsidR="00C876FB">
        <w:t>vcs 2016.06(64</w:t>
      </w:r>
      <w:r w:rsidR="00C876FB">
        <w:rPr>
          <w:rFonts w:hint="eastAsia"/>
        </w:rPr>
        <w:t>位</w:t>
      </w:r>
      <w:r w:rsidR="00C876FB">
        <w:t>)</w:t>
      </w:r>
      <w:r>
        <w:t>/iverilog</w:t>
      </w:r>
    </w:p>
    <w:p w14:paraId="599456C1" w14:textId="65999483" w:rsidR="00C876FB" w:rsidRDefault="006877C7" w:rsidP="009D43B4">
      <w:pPr>
        <w:ind w:firstLine="480"/>
      </w:pPr>
      <w:r>
        <w:rPr>
          <w:rFonts w:hint="eastAsia"/>
        </w:rPr>
        <w:t>波形查看</w:t>
      </w:r>
      <w:r>
        <w:rPr>
          <w:rFonts w:hint="eastAsia"/>
        </w:rPr>
        <w:t>:</w:t>
      </w:r>
      <w:r>
        <w:t xml:space="preserve"> </w:t>
      </w:r>
      <w:r w:rsidR="00C876FB">
        <w:rPr>
          <w:rFonts w:hint="eastAsia"/>
        </w:rPr>
        <w:t>v</w:t>
      </w:r>
      <w:r w:rsidR="00C876FB">
        <w:t>erdi 2015.09-SP1-1</w:t>
      </w:r>
      <w:r>
        <w:t>/gtkwave</w:t>
      </w:r>
    </w:p>
    <w:p w14:paraId="27BDAA58" w14:textId="7D38021C" w:rsidR="00AE17DE" w:rsidRDefault="00AE17DE" w:rsidP="00AE17DE">
      <w:pPr>
        <w:pStyle w:val="2"/>
      </w:pPr>
      <w:r>
        <w:rPr>
          <w:rFonts w:hint="eastAsia"/>
        </w:rPr>
        <w:t>生成</w:t>
      </w:r>
      <w:r>
        <w:rPr>
          <w:rFonts w:hint="eastAsia"/>
        </w:rPr>
        <w:t>v</w:t>
      </w:r>
      <w:r>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lastRenderedPageBreak/>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40DDFD79" w14:textId="1F51D956" w:rsidR="00DA2D08" w:rsidRDefault="00DA2D08" w:rsidP="00C83D6E">
      <w:pPr>
        <w:ind w:firstLine="480"/>
      </w:pPr>
    </w:p>
    <w:p w14:paraId="220B6B92" w14:textId="11865C90" w:rsidR="00DA2D08" w:rsidRDefault="00DA2D08" w:rsidP="00C83D6E">
      <w:pPr>
        <w:ind w:firstLine="480"/>
      </w:pPr>
      <w:r>
        <w:rPr>
          <w:rFonts w:hint="eastAsia"/>
        </w:rPr>
        <w:t>上述</w:t>
      </w:r>
      <w:r>
        <w:rPr>
          <w:rFonts w:hint="eastAsia"/>
        </w:rPr>
        <w:t>m</w:t>
      </w:r>
      <w:r>
        <w:t>ake gen_rtl</w:t>
      </w:r>
      <w:r>
        <w:rPr>
          <w:rFonts w:hint="eastAsia"/>
        </w:rPr>
        <w:t>命令用的默认配置参数，如果要用另外的配置参数，需要加上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462141A0" w:rsidR="00635B0E" w:rsidRDefault="00A136EC" w:rsidP="00635B0E">
      <w:pPr>
        <w:pStyle w:val="2"/>
      </w:pPr>
      <w:r>
        <w:rPr>
          <w:rFonts w:hint="eastAsia"/>
        </w:rPr>
        <w:t>riscv</w:t>
      </w:r>
      <w:r w:rsidR="00635B0E">
        <w:rPr>
          <w:rFonts w:hint="eastAsia"/>
        </w:rPr>
        <w:t>软件编译</w:t>
      </w:r>
    </w:p>
    <w:p w14:paraId="04DF7D7B" w14:textId="05FC970E" w:rsidR="006F2400" w:rsidRDefault="006F2400" w:rsidP="006F2400">
      <w:pPr>
        <w:ind w:firstLine="480"/>
      </w:pPr>
      <w:r>
        <w:rPr>
          <w:rFonts w:hint="eastAsia"/>
        </w:rPr>
        <w:t>编译之前需要先安装</w:t>
      </w:r>
      <w:r>
        <w:rPr>
          <w:rFonts w:hint="eastAsia"/>
        </w:rPr>
        <w:t>r</w:t>
      </w:r>
      <w:r>
        <w:t>iscv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pPr>
    </w:p>
    <w:p w14:paraId="5FE3BB83" w14:textId="4E676AA9" w:rsidR="00635B0E" w:rsidRDefault="00635B0E" w:rsidP="00AE17DE">
      <w:pPr>
        <w:ind w:firstLine="480"/>
      </w:pPr>
      <w:r>
        <w:rPr>
          <w:rFonts w:hint="eastAsia"/>
        </w:rPr>
        <w:lastRenderedPageBreak/>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0AE34ECB"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的</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62DAE00B"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2D7B790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7087CC3B" w14:textId="36B7C1DD" w:rsidR="00A2754D" w:rsidRDefault="00A2754D" w:rsidP="00A2754D">
      <w:pPr>
        <w:ind w:firstLine="480"/>
      </w:pPr>
      <w:r>
        <w:rPr>
          <w:rFonts w:hint="eastAsia"/>
        </w:rPr>
        <w:t>默认的仿真软件是</w:t>
      </w:r>
      <w:r>
        <w:rPr>
          <w:rFonts w:hint="eastAsia"/>
        </w:rPr>
        <w:t>v</w:t>
      </w:r>
      <w:r>
        <w:t>cs</w:t>
      </w:r>
      <w:r>
        <w:rPr>
          <w:rFonts w:hint="eastAsia"/>
        </w:rPr>
        <w:t>，如果需要改为</w:t>
      </w:r>
      <w:r>
        <w:rPr>
          <w:rFonts w:hint="eastAsia"/>
        </w:rPr>
        <w:t>i</w:t>
      </w:r>
      <w:r>
        <w:t>verilog</w:t>
      </w:r>
      <w:r>
        <w:rPr>
          <w:rFonts w:hint="eastAsia"/>
        </w:rPr>
        <w:t>，需要命令行指定</w:t>
      </w:r>
      <w:r>
        <w:t>”</w:t>
      </w:r>
      <w:r w:rsidRPr="00A2754D">
        <w:t>simulator=iverilog</w:t>
      </w:r>
      <w:r>
        <w:t>”</w:t>
      </w:r>
      <w:r w:rsidR="006937E3">
        <w:rPr>
          <w:rFonts w:hint="eastAsia"/>
        </w:rPr>
        <w:t>:</w:t>
      </w:r>
    </w:p>
    <w:p w14:paraId="4294FAAD" w14:textId="198CD963" w:rsidR="006937E3" w:rsidRDefault="006937E3" w:rsidP="00A2754D">
      <w:pPr>
        <w:ind w:firstLine="480"/>
      </w:pPr>
      <w:r>
        <w:drawing>
          <wp:inline distT="0" distB="0" distL="0" distR="0" wp14:anchorId="4B7C77C4" wp14:editId="010B7B04">
            <wp:extent cx="3988005" cy="1333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8005" cy="133357"/>
                    </a:xfrm>
                    <a:prstGeom prst="rect">
                      <a:avLst/>
                    </a:prstGeom>
                  </pic:spPr>
                </pic:pic>
              </a:graphicData>
            </a:graphic>
          </wp:inline>
        </w:drawing>
      </w:r>
    </w:p>
    <w:p w14:paraId="74DE5E79" w14:textId="1A3EA68A" w:rsidR="00A2754D" w:rsidRPr="00A2754D" w:rsidRDefault="00A2754D" w:rsidP="00AE17DE">
      <w:pPr>
        <w:ind w:firstLine="480"/>
      </w:pP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lastRenderedPageBreak/>
        <w:t>仿真</w:t>
      </w:r>
      <w:r>
        <w:rPr>
          <w:rFonts w:hint="eastAsia"/>
        </w:rPr>
        <w:t>l</w:t>
      </w:r>
      <w:r>
        <w:t>og:</w:t>
      </w:r>
    </w:p>
    <w:p w14:paraId="6B68C64D" w14:textId="6EDAC818" w:rsidR="001129A6" w:rsidRDefault="001129A6" w:rsidP="00AE17DE">
      <w:pPr>
        <w:ind w:firstLine="480"/>
      </w:pPr>
      <w:r>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02D94DCB"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PHGL-&gt;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lastRenderedPageBreak/>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t>波形文件</w:t>
      </w:r>
      <w:r>
        <w:rPr>
          <w:rFonts w:hint="eastAsia"/>
        </w:rPr>
        <w:t>:</w:t>
      </w:r>
    </w:p>
    <w:p w14:paraId="29FBE084" w14:textId="2541E3E6" w:rsidR="001129A6" w:rsidRDefault="001129A6" w:rsidP="00AE17DE">
      <w:pPr>
        <w:ind w:firstLine="480"/>
      </w:pPr>
      <w:r>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318AF7CF" w:rsidR="004A7110" w:rsidRDefault="004A7110" w:rsidP="00AE17DE">
      <w:pPr>
        <w:ind w:firstLine="480"/>
      </w:pPr>
    </w:p>
    <w:p w14:paraId="3B517D1E" w14:textId="354AB9C1" w:rsidR="00DA75FD" w:rsidRDefault="00DA75FD" w:rsidP="00AE17DE">
      <w:pPr>
        <w:ind w:firstLine="480"/>
      </w:pPr>
      <w:r>
        <w:rPr>
          <w:rFonts w:hint="eastAsia"/>
        </w:rPr>
        <w:t>用</w:t>
      </w:r>
      <w:r>
        <w:t>gtkwave</w:t>
      </w:r>
      <w:r>
        <w:rPr>
          <w:rFonts w:hint="eastAsia"/>
        </w:rPr>
        <w:t>打开</w:t>
      </w:r>
      <w:r>
        <w:rPr>
          <w:rFonts w:hint="eastAsia"/>
        </w:rPr>
        <w:t>v</w:t>
      </w:r>
      <w:r>
        <w:t>c</w:t>
      </w:r>
      <w:r>
        <w:rPr>
          <w:rFonts w:hint="eastAsia"/>
        </w:rPr>
        <w:t>d</w:t>
      </w:r>
      <w:r>
        <w:rPr>
          <w:rFonts w:hint="eastAsia"/>
        </w:rPr>
        <w:t>波形</w:t>
      </w:r>
      <w:r>
        <w:rPr>
          <w:rFonts w:hint="eastAsia"/>
        </w:rPr>
        <w:t>:</w:t>
      </w:r>
    </w:p>
    <w:p w14:paraId="0EC5043F" w14:textId="3E639010" w:rsidR="00DA75FD" w:rsidRDefault="00661C0E" w:rsidP="00AE17DE">
      <w:pPr>
        <w:ind w:firstLine="480"/>
      </w:pPr>
      <w:r>
        <w:drawing>
          <wp:inline distT="0" distB="0" distL="0" distR="0" wp14:anchorId="06B72754" wp14:editId="3B6C6781">
            <wp:extent cx="4121362" cy="13335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1362" cy="133357"/>
                    </a:xfrm>
                    <a:prstGeom prst="rect">
                      <a:avLst/>
                    </a:prstGeom>
                  </pic:spPr>
                </pic:pic>
              </a:graphicData>
            </a:graphic>
          </wp:inline>
        </w:drawing>
      </w:r>
    </w:p>
    <w:p w14:paraId="0C9A95A6" w14:textId="0F93A3E4" w:rsidR="00661C0E" w:rsidRPr="00AE17DE" w:rsidRDefault="00004090" w:rsidP="00AE17DE">
      <w:pPr>
        <w:ind w:firstLine="480"/>
      </w:pPr>
      <w:r>
        <w:drawing>
          <wp:inline distT="0" distB="0" distL="0" distR="0" wp14:anchorId="2E03135B" wp14:editId="4166CCA1">
            <wp:extent cx="5688965" cy="1062990"/>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8965" cy="1062990"/>
                    </a:xfrm>
                    <a:prstGeom prst="rect">
                      <a:avLst/>
                    </a:prstGeom>
                  </pic:spPr>
                </pic:pic>
              </a:graphicData>
            </a:graphic>
          </wp:inline>
        </w:drawing>
      </w:r>
    </w:p>
    <w:p w14:paraId="48DE8588" w14:textId="06C924AA" w:rsidR="009454A7" w:rsidRDefault="009454A7" w:rsidP="009B0D6B">
      <w:pPr>
        <w:pStyle w:val="1"/>
      </w:pPr>
      <w:r>
        <w:rPr>
          <w:rFonts w:hint="eastAsia"/>
        </w:rPr>
        <w:lastRenderedPageBreak/>
        <w:t>z</w:t>
      </w:r>
      <w:r>
        <w:t xml:space="preserve">qh_riscv </w:t>
      </w:r>
      <w:r w:rsidRPr="009454A7">
        <w:t>synthesize</w:t>
      </w:r>
    </w:p>
    <w:p w14:paraId="6D9045BA" w14:textId="2CE4384F" w:rsidR="009454A7" w:rsidRDefault="009454A7" w:rsidP="009B0D6B">
      <w:pPr>
        <w:pStyle w:val="1"/>
      </w:pPr>
      <w:r>
        <w:rPr>
          <w:rFonts w:hint="eastAsia"/>
        </w:rPr>
        <w:t>z</w:t>
      </w:r>
      <w:r>
        <w:t xml:space="preserve">qh_riscv FPGA </w:t>
      </w:r>
      <w:r>
        <w:rPr>
          <w:rFonts w:hint="eastAsia"/>
        </w:rPr>
        <w:t>verification</w:t>
      </w:r>
    </w:p>
    <w:p w14:paraId="1E630E9B" w14:textId="770E503A" w:rsidR="00623AB9" w:rsidRDefault="004269FA" w:rsidP="00623AB9">
      <w:pPr>
        <w:pStyle w:val="2"/>
      </w:pPr>
      <w:r>
        <w:rPr>
          <w:rFonts w:hint="eastAsia"/>
        </w:rPr>
        <w:t>软硬件</w:t>
      </w:r>
      <w:r w:rsidR="00F81F00">
        <w:rPr>
          <w:rFonts w:hint="eastAsia"/>
        </w:rPr>
        <w:t>环境准备</w:t>
      </w:r>
    </w:p>
    <w:p w14:paraId="578313B8" w14:textId="77777777" w:rsidR="00986F93" w:rsidRDefault="00623AB9" w:rsidP="00986F93">
      <w:pPr>
        <w:pStyle w:val="3"/>
      </w:pPr>
      <w:r>
        <w:rPr>
          <w:rFonts w:hint="eastAsia"/>
        </w:rPr>
        <w:t>F</w:t>
      </w:r>
      <w:r>
        <w:t>PGA</w:t>
      </w:r>
      <w:r>
        <w:rPr>
          <w:rFonts w:hint="eastAsia"/>
        </w:rPr>
        <w:t>原型开发板</w:t>
      </w:r>
    </w:p>
    <w:p w14:paraId="3CBE3977" w14:textId="0A9D81A3" w:rsidR="00623AB9" w:rsidRDefault="00623AB9" w:rsidP="00623AB9">
      <w:pPr>
        <w:ind w:firstLine="480"/>
      </w:pPr>
      <w:r w:rsidRPr="00530031">
        <w:rPr>
          <w:rFonts w:hint="eastAsia"/>
        </w:rPr>
        <w:t xml:space="preserve">ALINX XILINX A7 FPGA </w:t>
      </w:r>
      <w:r w:rsidRPr="00530031">
        <w:rPr>
          <w:rFonts w:hint="eastAsia"/>
        </w:rPr>
        <w:t>黑金开发板</w:t>
      </w:r>
      <w:r>
        <w:rPr>
          <w:rFonts w:hint="eastAsia"/>
        </w:rPr>
        <w:t>(</w:t>
      </w:r>
      <w:r w:rsidRPr="00D918DD">
        <w:t>Artix-7 100T AX7102</w:t>
      </w:r>
      <w:r>
        <w:t>)</w:t>
      </w:r>
    </w:p>
    <w:p w14:paraId="2DDAF37B" w14:textId="77777777" w:rsidR="00530D72" w:rsidRDefault="00C93719" w:rsidP="00530D72">
      <w:pPr>
        <w:pStyle w:val="3"/>
      </w:pPr>
      <w:r>
        <w:rPr>
          <w:rFonts w:hint="eastAsia"/>
        </w:rPr>
        <w:t>综合工具</w:t>
      </w:r>
    </w:p>
    <w:p w14:paraId="0FA8A926" w14:textId="65C4115C" w:rsidR="00C93719" w:rsidRDefault="00C93719" w:rsidP="00C93719">
      <w:pPr>
        <w:ind w:firstLine="480"/>
      </w:pPr>
      <w:r w:rsidRPr="00263597">
        <w:t>Vivado 2019.1</w:t>
      </w:r>
    </w:p>
    <w:p w14:paraId="415CD111" w14:textId="77777777" w:rsidR="00E10A04" w:rsidRDefault="006D785F" w:rsidP="00E10A04">
      <w:pPr>
        <w:pStyle w:val="3"/>
      </w:pPr>
      <w:r>
        <w:rPr>
          <w:rFonts w:hint="eastAsia"/>
        </w:rPr>
        <w:t>A</w:t>
      </w:r>
      <w:r>
        <w:t>rduino UNO R3</w:t>
      </w:r>
      <w:r>
        <w:rPr>
          <w:rFonts w:hint="eastAsia"/>
        </w:rPr>
        <w:t>开发板</w:t>
      </w:r>
    </w:p>
    <w:p w14:paraId="43B18AAF" w14:textId="77777777" w:rsidR="0096093B" w:rsidRDefault="006D785F" w:rsidP="006D785F">
      <w:pPr>
        <w:ind w:firstLine="480"/>
      </w:pPr>
      <w:r>
        <w:rPr>
          <w:rFonts w:hint="eastAsia"/>
        </w:rPr>
        <w:t>用途</w:t>
      </w:r>
      <w:r>
        <w:rPr>
          <w:rFonts w:hint="eastAsia"/>
        </w:rPr>
        <w:t>1</w:t>
      </w:r>
      <w:r>
        <w:t xml:space="preserve">: </w:t>
      </w:r>
      <w:r>
        <w:rPr>
          <w:rFonts w:hint="eastAsia"/>
        </w:rPr>
        <w:t>用来烧写存放</w:t>
      </w:r>
      <w:r>
        <w:rPr>
          <w:rFonts w:hint="eastAsia"/>
        </w:rPr>
        <w:t>r</w:t>
      </w:r>
      <w:r>
        <w:t>iscv</w:t>
      </w:r>
      <w:r>
        <w:rPr>
          <w:rFonts w:hint="eastAsia"/>
        </w:rPr>
        <w:t>代码的</w:t>
      </w:r>
      <w:r>
        <w:t>SPI flash</w:t>
      </w:r>
      <w:r>
        <w:rPr>
          <w:rFonts w:hint="eastAsia"/>
        </w:rPr>
        <w:t>。</w:t>
      </w:r>
    </w:p>
    <w:p w14:paraId="344CCA17" w14:textId="4B8EE344" w:rsidR="006D785F" w:rsidRDefault="006D785F" w:rsidP="006D785F">
      <w:pPr>
        <w:ind w:firstLine="480"/>
      </w:pPr>
      <w:r>
        <w:rPr>
          <w:rFonts w:hint="eastAsia"/>
        </w:rPr>
        <w:t>用途</w:t>
      </w:r>
      <w:r>
        <w:rPr>
          <w:rFonts w:hint="eastAsia"/>
        </w:rPr>
        <w:t>2</w:t>
      </w:r>
      <w:r>
        <w:t>: zqh_riscv JTAG debug</w:t>
      </w:r>
      <w:r>
        <w:rPr>
          <w:rFonts w:hint="eastAsia"/>
        </w:rPr>
        <w:t>。</w:t>
      </w:r>
    </w:p>
    <w:p w14:paraId="3C0E9904" w14:textId="77777777" w:rsidR="0096093B" w:rsidRDefault="00623AB9" w:rsidP="0096093B">
      <w:pPr>
        <w:pStyle w:val="3"/>
      </w:pPr>
      <w:r>
        <w:rPr>
          <w:rFonts w:hint="eastAsia"/>
        </w:rPr>
        <w:t>S</w:t>
      </w:r>
      <w:r>
        <w:t>PI flash</w:t>
      </w:r>
      <w:r>
        <w:rPr>
          <w:rFonts w:hint="eastAsia"/>
        </w:rPr>
        <w:t>模块</w:t>
      </w:r>
    </w:p>
    <w:p w14:paraId="2C9BCCD5" w14:textId="24549620" w:rsidR="00623AB9" w:rsidRPr="009D43B4" w:rsidRDefault="0096093B" w:rsidP="00623AB9">
      <w:pPr>
        <w:ind w:firstLine="480"/>
      </w:pPr>
      <w:r>
        <w:rPr>
          <w:rFonts w:hint="eastAsia"/>
        </w:rPr>
        <w:t>模块颗粒为</w:t>
      </w:r>
      <w:r w:rsidR="00623AB9" w:rsidRPr="001E29DA">
        <w:t>W25Q128</w:t>
      </w:r>
      <w:r>
        <w:rPr>
          <w:rFonts w:hint="eastAsia"/>
        </w:rPr>
        <w:t>，</w:t>
      </w:r>
      <w:r w:rsidR="00623AB9">
        <w:rPr>
          <w:rFonts w:hint="eastAsia"/>
        </w:rPr>
        <w:t>用来存放</w:t>
      </w:r>
      <w:r w:rsidR="00623AB9">
        <w:rPr>
          <w:rFonts w:hint="eastAsia"/>
        </w:rPr>
        <w:t>r</w:t>
      </w:r>
      <w:r w:rsidR="00623AB9">
        <w:t>iscv</w:t>
      </w:r>
      <w:r w:rsidR="00623AB9">
        <w:rPr>
          <w:rFonts w:hint="eastAsia"/>
        </w:rPr>
        <w:t>的软件代码。</w:t>
      </w:r>
    </w:p>
    <w:p w14:paraId="1E12A084" w14:textId="77777777" w:rsidR="00E15FFD" w:rsidRDefault="00C620FE" w:rsidP="00E15FFD">
      <w:pPr>
        <w:pStyle w:val="3"/>
      </w:pPr>
      <w:r>
        <w:t xml:space="preserve">windows </w:t>
      </w:r>
      <w:r w:rsidR="00777219">
        <w:rPr>
          <w:rFonts w:hint="eastAsia"/>
        </w:rPr>
        <w:t>P</w:t>
      </w:r>
      <w:r w:rsidR="00777219">
        <w:t>C</w:t>
      </w:r>
      <w:r w:rsidR="00C00777">
        <w:rPr>
          <w:rFonts w:hint="eastAsia"/>
        </w:rPr>
        <w:t>机</w:t>
      </w:r>
    </w:p>
    <w:p w14:paraId="4A50F20F" w14:textId="1A61F637" w:rsidR="00623AB9" w:rsidRDefault="00B073F7" w:rsidP="00623AB9">
      <w:pPr>
        <w:ind w:firstLine="480"/>
      </w:pPr>
      <w:r>
        <w:rPr>
          <w:rFonts w:hint="eastAsia"/>
        </w:rPr>
        <w:t>需安装</w:t>
      </w:r>
      <w:r w:rsidR="00777219">
        <w:t>python3</w:t>
      </w:r>
      <w:r w:rsidR="00777219">
        <w:rPr>
          <w:rFonts w:hint="eastAsia"/>
        </w:rPr>
        <w:t>运行环境</w:t>
      </w:r>
      <w:r w:rsidR="005F519D">
        <w:rPr>
          <w:rFonts w:hint="eastAsia"/>
        </w:rPr>
        <w:t>。</w:t>
      </w:r>
      <w:r>
        <w:rPr>
          <w:rFonts w:hint="eastAsia"/>
        </w:rPr>
        <w:t>作为</w:t>
      </w:r>
      <w:r>
        <w:rPr>
          <w:rFonts w:hint="eastAsia"/>
        </w:rPr>
        <w:t>A</w:t>
      </w:r>
      <w:r>
        <w:t>rduino UNO R3</w:t>
      </w:r>
      <w:r>
        <w:rPr>
          <w:rFonts w:hint="eastAsia"/>
        </w:rPr>
        <w:t>的上位</w:t>
      </w:r>
      <w:r>
        <w:rPr>
          <w:rFonts w:hint="eastAsia"/>
        </w:rPr>
        <w:t>h</w:t>
      </w:r>
      <w:r>
        <w:t>ost</w:t>
      </w:r>
      <w:r>
        <w:rPr>
          <w:rFonts w:hint="eastAsia"/>
        </w:rPr>
        <w:t>主机，通过</w:t>
      </w:r>
      <w:r>
        <w:rPr>
          <w:rFonts w:hint="eastAsia"/>
        </w:rPr>
        <w:t>u</w:t>
      </w:r>
      <w:r>
        <w:t>sb to uart</w:t>
      </w:r>
      <w:r>
        <w:rPr>
          <w:rFonts w:hint="eastAsia"/>
        </w:rPr>
        <w:t>与</w:t>
      </w:r>
      <w:r>
        <w:rPr>
          <w:rFonts w:hint="eastAsia"/>
        </w:rPr>
        <w:t>A</w:t>
      </w:r>
      <w:r>
        <w:t>rduino</w:t>
      </w:r>
      <w:r>
        <w:rPr>
          <w:rFonts w:hint="eastAsia"/>
        </w:rPr>
        <w:t>板通信。</w:t>
      </w:r>
    </w:p>
    <w:p w14:paraId="3B2F4950" w14:textId="201C57C8" w:rsidR="001047DD" w:rsidRDefault="001047DD" w:rsidP="001047DD">
      <w:pPr>
        <w:ind w:firstLineChars="0" w:firstLine="0"/>
      </w:pPr>
    </w:p>
    <w:p w14:paraId="7A6065B3" w14:textId="416FC988" w:rsidR="001047DD" w:rsidRDefault="001047DD" w:rsidP="00AF1463">
      <w:pPr>
        <w:pStyle w:val="2"/>
      </w:pPr>
      <w:r>
        <w:rPr>
          <w:rFonts w:hint="eastAsia"/>
        </w:rPr>
        <w:t>R</w:t>
      </w:r>
      <w:r>
        <w:t>TL</w:t>
      </w:r>
      <w:r>
        <w:rPr>
          <w:rFonts w:hint="eastAsia"/>
        </w:rPr>
        <w:t>生成</w:t>
      </w:r>
    </w:p>
    <w:p w14:paraId="78933BF9" w14:textId="7BC078ED" w:rsidR="001047DD" w:rsidRDefault="00AF1463" w:rsidP="004F497E">
      <w:pPr>
        <w:pStyle w:val="3"/>
      </w:pPr>
      <w:r>
        <w:rPr>
          <w:rFonts w:hint="eastAsia"/>
        </w:rPr>
        <w:t>修改默认的</w:t>
      </w:r>
      <w:r>
        <w:rPr>
          <w:rFonts w:hint="eastAsia"/>
        </w:rPr>
        <w:t>P</w:t>
      </w:r>
      <w:r>
        <w:t>HGL</w:t>
      </w:r>
      <w:r>
        <w:rPr>
          <w:rFonts w:hint="eastAsia"/>
        </w:rPr>
        <w:t>配置参数</w:t>
      </w:r>
    </w:p>
    <w:p w14:paraId="0EF27A4A" w14:textId="28E354D2" w:rsidR="007E5076" w:rsidRDefault="007E5076" w:rsidP="00CB0926">
      <w:pPr>
        <w:ind w:firstLine="480"/>
      </w:pPr>
      <w:r>
        <w:drawing>
          <wp:inline distT="0" distB="0" distL="0" distR="0" wp14:anchorId="6048F2E1" wp14:editId="04F3A389">
            <wp:extent cx="5688965" cy="2435860"/>
            <wp:effectExtent l="0" t="0" r="698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8965" cy="2435860"/>
                    </a:xfrm>
                    <a:prstGeom prst="rect">
                      <a:avLst/>
                    </a:prstGeom>
                  </pic:spPr>
                </pic:pic>
              </a:graphicData>
            </a:graphic>
          </wp:inline>
        </w:drawing>
      </w:r>
    </w:p>
    <w:p w14:paraId="1BC610A7" w14:textId="18798547" w:rsidR="007E5076" w:rsidRDefault="007E5076" w:rsidP="00CB0926">
      <w:pPr>
        <w:ind w:firstLine="480"/>
      </w:pPr>
      <w:r>
        <w:rPr>
          <w:rFonts w:hint="eastAsia"/>
        </w:rPr>
        <w:t>有两个参数需要修改</w:t>
      </w:r>
      <w:r>
        <w:rPr>
          <w:rFonts w:hint="eastAsia"/>
        </w:rPr>
        <w:t>:</w:t>
      </w:r>
    </w:p>
    <w:p w14:paraId="08FAA786" w14:textId="7D7BB9A6" w:rsidR="007E5076" w:rsidRDefault="007E5076" w:rsidP="00CB0926">
      <w:pPr>
        <w:ind w:firstLine="480"/>
      </w:pPr>
      <w:r>
        <w:rPr>
          <w:rFonts w:hint="eastAsia"/>
        </w:rPr>
        <w:lastRenderedPageBreak/>
        <w:t>has</w:t>
      </w:r>
      <w:r>
        <w:t>_print_monitor</w:t>
      </w:r>
      <w:r>
        <w:rPr>
          <w:rFonts w:hint="eastAsia"/>
        </w:rPr>
        <w:t>改为</w:t>
      </w:r>
      <w:r>
        <w:rPr>
          <w:rFonts w:hint="eastAsia"/>
        </w:rPr>
        <w:t>0</w:t>
      </w:r>
      <w:r>
        <w:rPr>
          <w:rFonts w:hint="eastAsia"/>
        </w:rPr>
        <w:t>。表示不例化仿真用的</w:t>
      </w:r>
      <w:r>
        <w:rPr>
          <w:rFonts w:hint="eastAsia"/>
        </w:rPr>
        <w:t>p</w:t>
      </w:r>
      <w:r>
        <w:t>rin</w:t>
      </w:r>
      <w:r>
        <w:rPr>
          <w:rFonts w:hint="eastAsia"/>
        </w:rPr>
        <w:t>t</w:t>
      </w:r>
      <w:r>
        <w:t>_monitor</w:t>
      </w:r>
      <w:r>
        <w:rPr>
          <w:rFonts w:hint="eastAsia"/>
        </w:rPr>
        <w:t>模块，该模块只能用在仿真环境。</w:t>
      </w:r>
    </w:p>
    <w:p w14:paraId="36C6808B" w14:textId="2A23371B" w:rsidR="007E5076" w:rsidRDefault="007E5076" w:rsidP="00CB0926">
      <w:pPr>
        <w:ind w:firstLine="480"/>
      </w:pPr>
      <w:r>
        <w:rPr>
          <w:rFonts w:hint="eastAsia"/>
        </w:rPr>
        <w:t>i</w:t>
      </w:r>
      <w:r>
        <w:t>mp_mode</w:t>
      </w:r>
      <w:r>
        <w:rPr>
          <w:rFonts w:hint="eastAsia"/>
        </w:rPr>
        <w:t>改为</w:t>
      </w:r>
      <w:r>
        <w:rPr>
          <w:rFonts w:hint="eastAsia"/>
        </w:rPr>
        <w:t>f</w:t>
      </w:r>
      <w:r>
        <w:t>pga</w:t>
      </w:r>
      <w:r>
        <w:rPr>
          <w:rFonts w:hint="eastAsia"/>
        </w:rPr>
        <w:t>。表示是</w:t>
      </w:r>
      <w:r>
        <w:rPr>
          <w:rFonts w:hint="eastAsia"/>
        </w:rPr>
        <w:t>f</w:t>
      </w:r>
      <w:r>
        <w:t>pga</w:t>
      </w:r>
      <w:r>
        <w:rPr>
          <w:rFonts w:hint="eastAsia"/>
        </w:rPr>
        <w:t>的实现方式，</w:t>
      </w:r>
      <w:r>
        <w:rPr>
          <w:rFonts w:hint="eastAsia"/>
        </w:rPr>
        <w:t>P</w:t>
      </w:r>
      <w:r>
        <w:t>LL</w:t>
      </w:r>
      <w:r>
        <w:rPr>
          <w:rFonts w:hint="eastAsia"/>
        </w:rPr>
        <w:t>、分频器等时钟模块将会例化为</w:t>
      </w:r>
      <w:r>
        <w:rPr>
          <w:rFonts w:hint="eastAsia"/>
        </w:rPr>
        <w:t>f</w:t>
      </w:r>
      <w:r>
        <w:t>pga</w:t>
      </w:r>
      <w:r>
        <w:rPr>
          <w:rFonts w:hint="eastAsia"/>
        </w:rPr>
        <w:t>的资源</w:t>
      </w:r>
      <w:r>
        <w:rPr>
          <w:rFonts w:hint="eastAsia"/>
        </w:rPr>
        <w:t>I</w:t>
      </w:r>
      <w:r>
        <w:t>P</w:t>
      </w:r>
      <w:r>
        <w:rPr>
          <w:rFonts w:hint="eastAsia"/>
        </w:rPr>
        <w:t>。</w:t>
      </w:r>
    </w:p>
    <w:p w14:paraId="709B0D82" w14:textId="07622932" w:rsidR="004F497E" w:rsidRDefault="0070440B" w:rsidP="000B582C">
      <w:pPr>
        <w:pStyle w:val="3"/>
      </w:pPr>
      <w:r>
        <w:rPr>
          <w:rFonts w:hint="eastAsia"/>
        </w:rPr>
        <w:t>执行</w:t>
      </w:r>
      <w:r>
        <w:rPr>
          <w:rFonts w:hint="eastAsia"/>
        </w:rPr>
        <w:t>m</w:t>
      </w:r>
      <w:r>
        <w:t>ake gen_rtl</w:t>
      </w:r>
      <w:r>
        <w:rPr>
          <w:rFonts w:hint="eastAsia"/>
        </w:rPr>
        <w:t>命令</w:t>
      </w:r>
    </w:p>
    <w:p w14:paraId="2405BD35" w14:textId="05C40286" w:rsidR="0070440B" w:rsidRDefault="0070440B" w:rsidP="00CB0926">
      <w:pPr>
        <w:ind w:firstLine="480"/>
      </w:pPr>
      <w:r>
        <w:rPr>
          <w:rFonts w:hint="eastAsia"/>
        </w:rPr>
        <w:t>R</w:t>
      </w:r>
      <w:r>
        <w:t>TL</w:t>
      </w:r>
      <w:r>
        <w:rPr>
          <w:rFonts w:hint="eastAsia"/>
        </w:rPr>
        <w:t>相关代码会生成到</w:t>
      </w:r>
      <w:r>
        <w:rPr>
          <w:rFonts w:hint="eastAsia"/>
        </w:rPr>
        <w:t>p</w:t>
      </w:r>
      <w:r>
        <w:t>y2rtl</w:t>
      </w:r>
      <w:r>
        <w:rPr>
          <w:rFonts w:hint="eastAsia"/>
        </w:rPr>
        <w:t>目录下。</w:t>
      </w:r>
      <w:r w:rsidR="004F497E">
        <w:rPr>
          <w:rFonts w:hint="eastAsia"/>
        </w:rPr>
        <w:t>因为生成的</w:t>
      </w:r>
      <w:r w:rsidR="004F497E">
        <w:rPr>
          <w:rFonts w:hint="eastAsia"/>
        </w:rPr>
        <w:t>R</w:t>
      </w:r>
      <w:r w:rsidR="004F497E">
        <w:t>TL</w:t>
      </w:r>
      <w:r w:rsidR="004F497E">
        <w:rPr>
          <w:rFonts w:hint="eastAsia"/>
        </w:rPr>
        <w:t>里包含了</w:t>
      </w:r>
      <w:r w:rsidR="00E20829">
        <w:rPr>
          <w:rFonts w:hint="eastAsia"/>
        </w:rPr>
        <w:t>z</w:t>
      </w:r>
      <w:r w:rsidR="00E20829">
        <w:t>qh_</w:t>
      </w:r>
      <w:r w:rsidR="004F497E">
        <w:rPr>
          <w:rFonts w:hint="eastAsia"/>
        </w:rPr>
        <w:t>t</w:t>
      </w:r>
      <w:r w:rsidR="004F497E">
        <w:t>est_harness</w:t>
      </w:r>
      <w:r w:rsidR="00E20829">
        <w:t>_ut</w:t>
      </w:r>
      <w:r w:rsidR="004F497E">
        <w:rPr>
          <w:rFonts w:hint="eastAsia"/>
        </w:rPr>
        <w:t>顶层等非可综合的模块，</w:t>
      </w:r>
      <w:r w:rsidR="004F497E">
        <w:t>vivado</w:t>
      </w:r>
      <w:r w:rsidR="004F497E">
        <w:rPr>
          <w:rFonts w:hint="eastAsia"/>
        </w:rPr>
        <w:t>综合之前需要删掉</w:t>
      </w:r>
      <w:r w:rsidR="00E20829">
        <w:rPr>
          <w:rFonts w:hint="eastAsia"/>
        </w:rPr>
        <w:t>这些代码</w:t>
      </w:r>
      <w:r w:rsidR="004F497E">
        <w:rPr>
          <w:rFonts w:hint="eastAsia"/>
        </w:rPr>
        <w:t>。</w:t>
      </w:r>
    </w:p>
    <w:p w14:paraId="595CCDED" w14:textId="1C3D4601" w:rsidR="004F497E" w:rsidRPr="007D5390" w:rsidRDefault="007D5390" w:rsidP="00CB0926">
      <w:pPr>
        <w:ind w:firstLine="480"/>
      </w:pPr>
      <w:r>
        <w:drawing>
          <wp:inline distT="0" distB="0" distL="0" distR="0" wp14:anchorId="75B36728" wp14:editId="64DB36E5">
            <wp:extent cx="5688965" cy="1217930"/>
            <wp:effectExtent l="0" t="0" r="6985"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88965" cy="1217930"/>
                    </a:xfrm>
                    <a:prstGeom prst="rect">
                      <a:avLst/>
                    </a:prstGeom>
                  </pic:spPr>
                </pic:pic>
              </a:graphicData>
            </a:graphic>
          </wp:inline>
        </w:drawing>
      </w:r>
    </w:p>
    <w:p w14:paraId="17CAE45C" w14:textId="3EFAD702" w:rsidR="0070440B" w:rsidRDefault="007D5390" w:rsidP="00CB0926">
      <w:pPr>
        <w:ind w:firstLine="480"/>
      </w:pPr>
      <w:r>
        <w:drawing>
          <wp:inline distT="0" distB="0" distL="0" distR="0" wp14:anchorId="7D8988D3" wp14:editId="20530A74">
            <wp:extent cx="5562886" cy="288939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2886" cy="2889398"/>
                    </a:xfrm>
                    <a:prstGeom prst="rect">
                      <a:avLst/>
                    </a:prstGeom>
                  </pic:spPr>
                </pic:pic>
              </a:graphicData>
            </a:graphic>
          </wp:inline>
        </w:drawing>
      </w:r>
    </w:p>
    <w:p w14:paraId="635A913C" w14:textId="248296EC" w:rsidR="00391A33" w:rsidRDefault="00391A33" w:rsidP="00391A33">
      <w:pPr>
        <w:ind w:firstLineChars="0" w:firstLine="0"/>
      </w:pPr>
    </w:p>
    <w:p w14:paraId="40E49355" w14:textId="2CF264AC" w:rsidR="00391A33" w:rsidRDefault="00391A33" w:rsidP="00391A33">
      <w:pPr>
        <w:pStyle w:val="2"/>
      </w:pPr>
      <w:r>
        <w:rPr>
          <w:rFonts w:hint="eastAsia"/>
        </w:rPr>
        <w:t>v</w:t>
      </w:r>
      <w:r>
        <w:t>ivado</w:t>
      </w:r>
      <w:r>
        <w:rPr>
          <w:rFonts w:hint="eastAsia"/>
        </w:rPr>
        <w:t>综合</w:t>
      </w:r>
    </w:p>
    <w:p w14:paraId="09EA1A2D" w14:textId="6D230178" w:rsidR="008111EE" w:rsidRDefault="008E4EE0" w:rsidP="008E4EE0">
      <w:pPr>
        <w:pStyle w:val="3"/>
      </w:pPr>
      <w:r>
        <w:rPr>
          <w:rFonts w:hint="eastAsia"/>
        </w:rPr>
        <w:t>解压并</w:t>
      </w:r>
      <w:r w:rsidR="00C67CB6">
        <w:rPr>
          <w:rFonts w:hint="eastAsia"/>
        </w:rPr>
        <w:t>打开</w:t>
      </w:r>
      <w:r w:rsidR="00C67CB6">
        <w:t>project</w:t>
      </w:r>
      <w:r w:rsidR="00C67CB6">
        <w:rPr>
          <w:rFonts w:hint="eastAsia"/>
        </w:rPr>
        <w:t>模板</w:t>
      </w:r>
    </w:p>
    <w:p w14:paraId="5C234FD5" w14:textId="6EA8CAF6" w:rsidR="00C67CB6" w:rsidRDefault="008E4EE0" w:rsidP="008111EE">
      <w:pPr>
        <w:ind w:firstLineChars="0" w:firstLine="0"/>
      </w:pPr>
      <w:r>
        <w:drawing>
          <wp:inline distT="0" distB="0" distL="0" distR="0" wp14:anchorId="5228E2DD" wp14:editId="05942B87">
            <wp:extent cx="2857647" cy="1905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647" cy="190510"/>
                    </a:xfrm>
                    <a:prstGeom prst="rect">
                      <a:avLst/>
                    </a:prstGeom>
                  </pic:spPr>
                </pic:pic>
              </a:graphicData>
            </a:graphic>
          </wp:inline>
        </w:drawing>
      </w:r>
    </w:p>
    <w:p w14:paraId="5C7F2CE9" w14:textId="1054326D" w:rsidR="008E4EE0" w:rsidRDefault="00A859C3" w:rsidP="008111EE">
      <w:pPr>
        <w:ind w:firstLineChars="0" w:firstLine="0"/>
      </w:pPr>
      <w:r>
        <w:rPr>
          <w:rFonts w:hint="eastAsia"/>
        </w:rPr>
        <w:t>p</w:t>
      </w:r>
      <w:r>
        <w:t>roject</w:t>
      </w:r>
      <w:r>
        <w:rPr>
          <w:rFonts w:hint="eastAsia"/>
        </w:rPr>
        <w:t>里已经完成了必要的配置，约束文件已经写好。</w:t>
      </w:r>
    </w:p>
    <w:p w14:paraId="091F2D75" w14:textId="24FA17D8" w:rsidR="00A859C3" w:rsidRDefault="00A276FE" w:rsidP="00A276FE">
      <w:pPr>
        <w:pStyle w:val="3"/>
      </w:pPr>
      <w:r>
        <w:rPr>
          <w:rFonts w:hint="eastAsia"/>
        </w:rPr>
        <w:t>覆盖</w:t>
      </w:r>
      <w:r>
        <w:rPr>
          <w:rFonts w:hint="eastAsia"/>
        </w:rPr>
        <w:t>p</w:t>
      </w:r>
      <w:r>
        <w:t>roject</w:t>
      </w:r>
      <w:r>
        <w:rPr>
          <w:rFonts w:hint="eastAsia"/>
        </w:rPr>
        <w:t>的</w:t>
      </w:r>
      <w:r>
        <w:rPr>
          <w:rFonts w:hint="eastAsia"/>
        </w:rPr>
        <w:t>R</w:t>
      </w:r>
      <w:r>
        <w:t>TL</w:t>
      </w:r>
      <w:r>
        <w:rPr>
          <w:rFonts w:hint="eastAsia"/>
        </w:rPr>
        <w:t>文件</w:t>
      </w:r>
    </w:p>
    <w:p w14:paraId="29717CE8" w14:textId="04E8AA8E" w:rsidR="00A276FE" w:rsidRDefault="00A276FE" w:rsidP="008111EE">
      <w:pPr>
        <w:ind w:firstLineChars="0" w:firstLine="0"/>
      </w:pPr>
      <w:r>
        <w:rPr>
          <w:rFonts w:hint="eastAsia"/>
        </w:rPr>
        <w:t>用上一步生成并修改过的</w:t>
      </w:r>
      <w:r>
        <w:rPr>
          <w:rFonts w:hint="eastAsia"/>
        </w:rPr>
        <w:t>.</w:t>
      </w:r>
      <w:r>
        <w:t>v</w:t>
      </w:r>
      <w:r>
        <w:rPr>
          <w:rFonts w:hint="eastAsia"/>
        </w:rPr>
        <w:t>文件覆盖</w:t>
      </w:r>
      <w:r>
        <w:rPr>
          <w:rFonts w:hint="eastAsia"/>
        </w:rPr>
        <w:t>p</w:t>
      </w:r>
      <w:r>
        <w:t>rojcet</w:t>
      </w:r>
      <w:r>
        <w:rPr>
          <w:rFonts w:hint="eastAsia"/>
        </w:rPr>
        <w:t>下</w:t>
      </w:r>
      <w:r>
        <w:rPr>
          <w:rFonts w:hint="eastAsia"/>
        </w:rPr>
        <w:t>sources</w:t>
      </w:r>
      <w:r>
        <w:t>_1</w:t>
      </w:r>
      <w:r>
        <w:rPr>
          <w:rFonts w:hint="eastAsia"/>
        </w:rPr>
        <w:t>目录下的</w:t>
      </w:r>
      <w:r>
        <w:rPr>
          <w:rFonts w:hint="eastAsia"/>
        </w:rPr>
        <w:t>.</w:t>
      </w:r>
      <w:r>
        <w:t>v</w:t>
      </w:r>
      <w:r>
        <w:rPr>
          <w:rFonts w:hint="eastAsia"/>
        </w:rPr>
        <w:t>文件</w:t>
      </w:r>
    </w:p>
    <w:p w14:paraId="63148435" w14:textId="71C99572" w:rsidR="00A276FE" w:rsidRDefault="00177B9D" w:rsidP="00177B9D">
      <w:pPr>
        <w:pStyle w:val="3"/>
      </w:pPr>
      <w:r>
        <w:rPr>
          <w:rFonts w:hint="eastAsia"/>
        </w:rPr>
        <w:t>i</w:t>
      </w:r>
      <w:r>
        <w:t>mplementation &amp; generate bitstream</w:t>
      </w:r>
    </w:p>
    <w:p w14:paraId="5D772AA0" w14:textId="75C70EB4" w:rsidR="00B46755" w:rsidRDefault="00B46755" w:rsidP="00A15C6C">
      <w:pPr>
        <w:ind w:firstLineChars="0" w:firstLine="0"/>
      </w:pPr>
      <w:r>
        <w:rPr>
          <w:rFonts w:hint="eastAsia"/>
        </w:rPr>
        <w:t>生成的</w:t>
      </w:r>
      <w:r>
        <w:t>bitstream</w:t>
      </w:r>
      <w:r>
        <w:rPr>
          <w:rFonts w:hint="eastAsia"/>
        </w:rPr>
        <w:t>写入</w:t>
      </w:r>
      <w:r>
        <w:rPr>
          <w:rFonts w:hint="eastAsia"/>
        </w:rPr>
        <w:t>F</w:t>
      </w:r>
      <w:r>
        <w:t>PGA</w:t>
      </w:r>
      <w:r>
        <w:rPr>
          <w:rFonts w:hint="eastAsia"/>
        </w:rPr>
        <w:t>开发板的</w:t>
      </w:r>
      <w:r w:rsidR="00FF1A1C">
        <w:rPr>
          <w:rFonts w:hint="eastAsia"/>
        </w:rPr>
        <w:t>配置</w:t>
      </w:r>
      <w:r>
        <w:t>flash</w:t>
      </w:r>
    </w:p>
    <w:p w14:paraId="708C0FD1" w14:textId="5D1FF766" w:rsidR="00FF1A1C" w:rsidRDefault="00FF1A1C" w:rsidP="0088155C">
      <w:pPr>
        <w:pStyle w:val="2"/>
      </w:pPr>
      <w:r>
        <w:rPr>
          <w:rFonts w:hint="eastAsia"/>
        </w:rPr>
        <w:lastRenderedPageBreak/>
        <w:t>S</w:t>
      </w:r>
      <w:r>
        <w:t>PI flash</w:t>
      </w:r>
      <w:r>
        <w:rPr>
          <w:rFonts w:hint="eastAsia"/>
        </w:rPr>
        <w:t>模块刷入</w:t>
      </w:r>
      <w:r>
        <w:rPr>
          <w:rFonts w:hint="eastAsia"/>
        </w:rPr>
        <w:t>r</w:t>
      </w:r>
      <w:r>
        <w:t>iscv</w:t>
      </w:r>
      <w:r>
        <w:rPr>
          <w:rFonts w:hint="eastAsia"/>
        </w:rPr>
        <w:t>启动代码</w:t>
      </w:r>
    </w:p>
    <w:p w14:paraId="29B075DA" w14:textId="77777777" w:rsidR="00E665EB" w:rsidRDefault="00DF0071" w:rsidP="008E6E0C">
      <w:pPr>
        <w:pStyle w:val="3"/>
      </w:pPr>
      <w:bookmarkStart w:id="1" w:name="_Hlk76717176"/>
      <w:r>
        <w:t>arduino UNO</w:t>
      </w:r>
      <w:bookmarkEnd w:id="1"/>
      <w:r>
        <w:rPr>
          <w:rFonts w:hint="eastAsia"/>
        </w:rPr>
        <w:t>开发板刷入</w:t>
      </w:r>
      <w:r w:rsidRPr="00DF0071">
        <w:t>spi_flash_prog</w:t>
      </w:r>
      <w:r>
        <w:rPr>
          <w:rFonts w:hint="eastAsia"/>
        </w:rPr>
        <w:t>固件程序</w:t>
      </w:r>
    </w:p>
    <w:p w14:paraId="2BA91FC7" w14:textId="7CE48F1D" w:rsidR="00FF1A1C" w:rsidRDefault="00D41F0E" w:rsidP="00A15C6C">
      <w:pPr>
        <w:ind w:firstLineChars="0" w:firstLine="0"/>
      </w:pPr>
      <w:r w:rsidRPr="00D41F0E">
        <w:t>10.4.1</w:t>
      </w:r>
      <w:r w:rsidRPr="00D41F0E">
        <w:tab/>
        <w:t>arduino UNO</w:t>
      </w:r>
      <w:r w:rsidR="00DF0071">
        <w:rPr>
          <w:rFonts w:hint="eastAsia"/>
        </w:rPr>
        <w:t>通过</w:t>
      </w:r>
      <w:r w:rsidR="00DF0071">
        <w:rPr>
          <w:rFonts w:hint="eastAsia"/>
        </w:rPr>
        <w:t>AVR</w:t>
      </w:r>
      <w:r w:rsidR="00DF0071">
        <w:rPr>
          <w:rFonts w:hint="eastAsia"/>
        </w:rPr>
        <w:t>单片机的硬件</w:t>
      </w:r>
      <w:r w:rsidR="00DF0071">
        <w:rPr>
          <w:rFonts w:hint="eastAsia"/>
        </w:rPr>
        <w:t>S</w:t>
      </w:r>
      <w:r w:rsidR="00DF0071">
        <w:t>PI</w:t>
      </w:r>
      <w:r w:rsidR="00DF0071">
        <w:rPr>
          <w:rFonts w:hint="eastAsia"/>
        </w:rPr>
        <w:t>接口对</w:t>
      </w:r>
      <w:r w:rsidR="00DF0071">
        <w:rPr>
          <w:rFonts w:hint="eastAsia"/>
        </w:rPr>
        <w:t>S</w:t>
      </w:r>
      <w:r w:rsidR="00DF0071">
        <w:t>PI flash</w:t>
      </w:r>
      <w:r w:rsidR="00DF0071">
        <w:rPr>
          <w:rFonts w:hint="eastAsia"/>
        </w:rPr>
        <w:t>模块编程。</w:t>
      </w:r>
    </w:p>
    <w:p w14:paraId="327BA6F6" w14:textId="1828E636" w:rsidR="00DF0071" w:rsidRDefault="00DF0071" w:rsidP="00A15C6C">
      <w:pPr>
        <w:ind w:firstLineChars="0" w:firstLine="0"/>
      </w:pPr>
      <w:r>
        <w:drawing>
          <wp:inline distT="0" distB="0" distL="0" distR="0" wp14:anchorId="3E10A444" wp14:editId="1F7AA0CB">
            <wp:extent cx="2343270" cy="1524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3270" cy="152408"/>
                    </a:xfrm>
                    <a:prstGeom prst="rect">
                      <a:avLst/>
                    </a:prstGeom>
                  </pic:spPr>
                </pic:pic>
              </a:graphicData>
            </a:graphic>
          </wp:inline>
        </w:drawing>
      </w:r>
    </w:p>
    <w:p w14:paraId="74146B99" w14:textId="71C414A2" w:rsidR="002E3175" w:rsidRDefault="002E3175" w:rsidP="00A15C6C">
      <w:pPr>
        <w:ind w:firstLineChars="0" w:firstLine="0"/>
      </w:pPr>
      <w:r>
        <w:rPr>
          <w:rFonts w:hint="eastAsia"/>
        </w:rPr>
        <w:t>a</w:t>
      </w:r>
      <w:r>
        <w:t>rduino UNO</w:t>
      </w:r>
      <w:r>
        <w:rPr>
          <w:rFonts w:hint="eastAsia"/>
        </w:rPr>
        <w:t>开发板的</w:t>
      </w:r>
      <w:r>
        <w:rPr>
          <w:rFonts w:hint="eastAsia"/>
        </w:rPr>
        <w:t>S</w:t>
      </w:r>
      <w:r>
        <w:t>PI</w:t>
      </w:r>
      <w:r>
        <w:rPr>
          <w:rFonts w:hint="eastAsia"/>
        </w:rPr>
        <w:t>接口连接</w:t>
      </w:r>
      <w:r>
        <w:rPr>
          <w:rFonts w:hint="eastAsia"/>
        </w:rPr>
        <w:t>S</w:t>
      </w:r>
      <w:r>
        <w:t>PI flash</w:t>
      </w:r>
      <w:r>
        <w:rPr>
          <w:rFonts w:hint="eastAsia"/>
        </w:rPr>
        <w:t>模块，注意</w:t>
      </w:r>
      <w:r>
        <w:rPr>
          <w:rFonts w:hint="eastAsia"/>
        </w:rPr>
        <w:t>S</w:t>
      </w:r>
      <w:r>
        <w:t>PI flash</w:t>
      </w:r>
      <w:r>
        <w:rPr>
          <w:rFonts w:hint="eastAsia"/>
        </w:rPr>
        <w:t>模块的供电电压是</w:t>
      </w:r>
      <w:r>
        <w:rPr>
          <w:rFonts w:hint="eastAsia"/>
        </w:rPr>
        <w:t>3</w:t>
      </w:r>
      <w:r>
        <w:t>.3v</w:t>
      </w:r>
      <w:r>
        <w:rPr>
          <w:rFonts w:hint="eastAsia"/>
        </w:rPr>
        <w:t>的，</w:t>
      </w:r>
      <w:r>
        <w:t>arduino</w:t>
      </w:r>
      <w:r>
        <w:rPr>
          <w:rFonts w:hint="eastAsia"/>
        </w:rPr>
        <w:t>的</w:t>
      </w:r>
      <w:r>
        <w:rPr>
          <w:rFonts w:hint="eastAsia"/>
        </w:rPr>
        <w:t>5</w:t>
      </w:r>
      <w:r>
        <w:t xml:space="preserve">v </w:t>
      </w:r>
      <w:r>
        <w:rPr>
          <w:rFonts w:hint="eastAsia"/>
        </w:rPr>
        <w:t>IO</w:t>
      </w:r>
      <w:r>
        <w:rPr>
          <w:rFonts w:hint="eastAsia"/>
        </w:rPr>
        <w:t>电压要转换成</w:t>
      </w:r>
      <w:r>
        <w:rPr>
          <w:rFonts w:hint="eastAsia"/>
        </w:rPr>
        <w:t>3</w:t>
      </w:r>
      <w:r>
        <w:t>.3</w:t>
      </w:r>
      <w:r>
        <w:rPr>
          <w:rFonts w:hint="eastAsia"/>
        </w:rPr>
        <w:t>v</w:t>
      </w:r>
      <w:r>
        <w:rPr>
          <w:rFonts w:hint="eastAsia"/>
        </w:rPr>
        <w:t>的才能跟</w:t>
      </w:r>
      <w:r>
        <w:t>SPI flash</w:t>
      </w:r>
      <w:r>
        <w:rPr>
          <w:rFonts w:hint="eastAsia"/>
        </w:rPr>
        <w:t>模块连接。</w:t>
      </w:r>
    </w:p>
    <w:p w14:paraId="0A588E5B" w14:textId="4CF89649" w:rsidR="008E56E1" w:rsidRDefault="008E56E1" w:rsidP="00A15C6C">
      <w:pPr>
        <w:ind w:firstLineChars="0" w:firstLine="0"/>
      </w:pPr>
      <w:r>
        <w:rPr>
          <w:rFonts w:hint="eastAsia"/>
        </w:rPr>
        <w:t>a</w:t>
      </w:r>
      <w:r>
        <w:t>rduino UNO</w:t>
      </w:r>
      <w:r>
        <w:rPr>
          <w:rFonts w:hint="eastAsia"/>
        </w:rPr>
        <w:t>开发板</w:t>
      </w:r>
      <w:r>
        <w:rPr>
          <w:rFonts w:hint="eastAsia"/>
        </w:rPr>
        <w:t>SPI</w:t>
      </w:r>
      <w:r>
        <w:rPr>
          <w:rFonts w:hint="eastAsia"/>
        </w:rPr>
        <w:t>接口</w:t>
      </w:r>
      <w:r>
        <w:rPr>
          <w:rFonts w:hint="eastAsia"/>
        </w:rPr>
        <w:t>:</w:t>
      </w:r>
    </w:p>
    <w:p w14:paraId="38ED1C95" w14:textId="7BC80DE4" w:rsidR="00CC2FCE" w:rsidRDefault="008E56E1" w:rsidP="00A15C6C">
      <w:pPr>
        <w:ind w:firstLineChars="0" w:firstLine="0"/>
      </w:pPr>
      <w:r>
        <w:drawing>
          <wp:inline distT="0" distB="0" distL="0" distR="0" wp14:anchorId="44C9CEC0" wp14:editId="0D0D7D63">
            <wp:extent cx="2711589" cy="1651085"/>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1589" cy="1651085"/>
                    </a:xfrm>
                    <a:prstGeom prst="rect">
                      <a:avLst/>
                    </a:prstGeom>
                  </pic:spPr>
                </pic:pic>
              </a:graphicData>
            </a:graphic>
          </wp:inline>
        </w:drawing>
      </w:r>
    </w:p>
    <w:p w14:paraId="501D17B1" w14:textId="106AA7B1" w:rsidR="00CC2FCE" w:rsidRDefault="00CC2FCE" w:rsidP="008E6E0C">
      <w:pPr>
        <w:pStyle w:val="3"/>
      </w:pPr>
      <w:r>
        <w:t>riscv bootloader</w:t>
      </w:r>
      <w:r w:rsidR="000B3BE5">
        <w:rPr>
          <w:rFonts w:hint="eastAsia"/>
        </w:rPr>
        <w:t>固件</w:t>
      </w:r>
      <w:r w:rsidR="000B3BE5">
        <w:rPr>
          <w:rFonts w:hint="eastAsia"/>
        </w:rPr>
        <w:t>h</w:t>
      </w:r>
      <w:r w:rsidR="000B3BE5">
        <w:t>ex</w:t>
      </w:r>
      <w:r w:rsidR="000B3BE5">
        <w:rPr>
          <w:rFonts w:hint="eastAsia"/>
        </w:rPr>
        <w:t>文件</w:t>
      </w:r>
      <w:r>
        <w:rPr>
          <w:rFonts w:hint="eastAsia"/>
        </w:rPr>
        <w:t>生成</w:t>
      </w:r>
    </w:p>
    <w:p w14:paraId="35AD91F3" w14:textId="0F9ACFE6" w:rsidR="00CC2FCE" w:rsidRDefault="00CC2FCE" w:rsidP="00A15C6C">
      <w:pPr>
        <w:ind w:firstLineChars="0" w:firstLine="0"/>
      </w:pPr>
      <w:r>
        <w:drawing>
          <wp:inline distT="0" distB="0" distL="0" distR="0" wp14:anchorId="421C2E3E" wp14:editId="4E26D1AC">
            <wp:extent cx="3657788" cy="13335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57788" cy="133357"/>
                    </a:xfrm>
                    <a:prstGeom prst="rect">
                      <a:avLst/>
                    </a:prstGeom>
                  </pic:spPr>
                </pic:pic>
              </a:graphicData>
            </a:graphic>
          </wp:inline>
        </w:drawing>
      </w:r>
    </w:p>
    <w:p w14:paraId="412668D2" w14:textId="3DD08DF1" w:rsidR="00CC2FCE" w:rsidRDefault="00413E98" w:rsidP="00A15C6C">
      <w:pPr>
        <w:ind w:firstLineChars="0" w:firstLine="0"/>
      </w:pPr>
      <w:r>
        <w:drawing>
          <wp:inline distT="0" distB="0" distL="0" distR="0" wp14:anchorId="04E2211C" wp14:editId="2FF232C8">
            <wp:extent cx="5688965" cy="168275"/>
            <wp:effectExtent l="0" t="0" r="698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8965" cy="168275"/>
                    </a:xfrm>
                    <a:prstGeom prst="rect">
                      <a:avLst/>
                    </a:prstGeom>
                  </pic:spPr>
                </pic:pic>
              </a:graphicData>
            </a:graphic>
          </wp:inline>
        </w:drawing>
      </w:r>
    </w:p>
    <w:p w14:paraId="41377D20" w14:textId="68606B82" w:rsidR="00CC2FCE" w:rsidRDefault="00CC2FCE" w:rsidP="00A15C6C">
      <w:pPr>
        <w:ind w:firstLineChars="0" w:firstLine="0"/>
      </w:pPr>
      <w:r>
        <w:rPr>
          <w:rFonts w:hint="eastAsia"/>
        </w:rPr>
        <w:t>把生成的</w:t>
      </w:r>
      <w:r>
        <w:rPr>
          <w:rFonts w:hint="eastAsia"/>
        </w:rPr>
        <w:t>b</w:t>
      </w:r>
      <w:r>
        <w:t>ootloader.hex.fix</w:t>
      </w:r>
      <w:r>
        <w:rPr>
          <w:rFonts w:hint="eastAsia"/>
        </w:rPr>
        <w:t>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r w:rsidR="001C79EA">
        <w:rPr>
          <w:rFonts w:hint="eastAsia"/>
        </w:rPr>
        <w:t>。</w:t>
      </w:r>
    </w:p>
    <w:p w14:paraId="7A12F4C9" w14:textId="0C8EAA3C" w:rsidR="00CC2FCE" w:rsidRDefault="00CC2FCE" w:rsidP="00A15C6C">
      <w:pPr>
        <w:ind w:firstLineChars="0" w:firstLine="0"/>
      </w:pPr>
      <w:r>
        <w:drawing>
          <wp:inline distT="0" distB="0" distL="0" distR="0" wp14:anchorId="7F52CBED" wp14:editId="26663E22">
            <wp:extent cx="4349974" cy="15875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9974" cy="158758"/>
                    </a:xfrm>
                    <a:prstGeom prst="rect">
                      <a:avLst/>
                    </a:prstGeom>
                  </pic:spPr>
                </pic:pic>
              </a:graphicData>
            </a:graphic>
          </wp:inline>
        </w:drawing>
      </w:r>
    </w:p>
    <w:p w14:paraId="58258016" w14:textId="31AF9FFD" w:rsidR="000B3BE5" w:rsidRDefault="000B3BE5" w:rsidP="00A15C6C">
      <w:pPr>
        <w:ind w:firstLineChars="0" w:firstLine="0"/>
      </w:pPr>
    </w:p>
    <w:p w14:paraId="39997824" w14:textId="5C3765E2" w:rsidR="000B3BE5" w:rsidRDefault="000B3BE5" w:rsidP="008E6E0C">
      <w:pPr>
        <w:pStyle w:val="3"/>
      </w:pPr>
      <w:r>
        <w:rPr>
          <w:rFonts w:hint="eastAsia"/>
        </w:rPr>
        <w:t>r</w:t>
      </w:r>
      <w:r>
        <w:t>iscv</w:t>
      </w:r>
      <w:r>
        <w:rPr>
          <w:rFonts w:hint="eastAsia"/>
        </w:rPr>
        <w:t>主程序固件</w:t>
      </w:r>
      <w:r>
        <w:rPr>
          <w:rFonts w:hint="eastAsia"/>
        </w:rPr>
        <w:t>h</w:t>
      </w:r>
      <w:r>
        <w:t>ex</w:t>
      </w:r>
      <w:r>
        <w:rPr>
          <w:rFonts w:hint="eastAsia"/>
        </w:rPr>
        <w:t>文件生成</w:t>
      </w:r>
    </w:p>
    <w:p w14:paraId="544C706F" w14:textId="4FF6D43A" w:rsidR="000B3BE5" w:rsidRDefault="00413E98" w:rsidP="00A15C6C">
      <w:pPr>
        <w:ind w:firstLineChars="0" w:firstLine="0"/>
      </w:pPr>
      <w:r>
        <w:drawing>
          <wp:inline distT="0" distB="0" distL="0" distR="0" wp14:anchorId="71DA4419" wp14:editId="5D73735C">
            <wp:extent cx="5188217" cy="17145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88217" cy="171459"/>
                    </a:xfrm>
                    <a:prstGeom prst="rect">
                      <a:avLst/>
                    </a:prstGeom>
                  </pic:spPr>
                </pic:pic>
              </a:graphicData>
            </a:graphic>
          </wp:inline>
        </w:drawing>
      </w:r>
    </w:p>
    <w:p w14:paraId="4B38A3AA" w14:textId="0D16AED7" w:rsidR="00413E98" w:rsidRDefault="00413E98" w:rsidP="00A15C6C">
      <w:pPr>
        <w:ind w:firstLineChars="0" w:firstLine="0"/>
      </w:pPr>
      <w:r>
        <w:rPr>
          <w:rFonts w:hint="eastAsia"/>
        </w:rPr>
        <w:t>把生成的镜像文件</w:t>
      </w:r>
      <w:r>
        <w:rPr>
          <w:rFonts w:hint="eastAsia"/>
        </w:rPr>
        <w:t>c</w:t>
      </w:r>
      <w:r>
        <w:t>opy</w:t>
      </w:r>
      <w:r>
        <w:rPr>
          <w:rFonts w:hint="eastAsia"/>
        </w:rPr>
        <w:t>到</w:t>
      </w:r>
      <w:r>
        <w:rPr>
          <w:rFonts w:hint="eastAsia"/>
        </w:rPr>
        <w:t>P</w:t>
      </w:r>
      <w:r>
        <w:t>C</w:t>
      </w:r>
      <w:r>
        <w:rPr>
          <w:rFonts w:hint="eastAsia"/>
        </w:rPr>
        <w:t>机的</w:t>
      </w:r>
      <w:r>
        <w:rPr>
          <w:rFonts w:hint="eastAsia"/>
        </w:rPr>
        <w:t>s</w:t>
      </w:r>
      <w:r>
        <w:t>pi_flash_prog_host.py</w:t>
      </w:r>
      <w:r>
        <w:rPr>
          <w:rFonts w:hint="eastAsia"/>
        </w:rPr>
        <w:t>脚本所在的目录下。</w:t>
      </w:r>
    </w:p>
    <w:p w14:paraId="3A3E24CE" w14:textId="1641F502" w:rsidR="00413E98" w:rsidRDefault="00413E98" w:rsidP="00A15C6C">
      <w:pPr>
        <w:ind w:firstLineChars="0" w:firstLine="0"/>
      </w:pPr>
      <w:r>
        <w:drawing>
          <wp:inline distT="0" distB="0" distL="0" distR="0" wp14:anchorId="13D44587" wp14:editId="4CB8BEC9">
            <wp:extent cx="5688965" cy="508635"/>
            <wp:effectExtent l="0" t="0" r="6985"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88965" cy="508635"/>
                    </a:xfrm>
                    <a:prstGeom prst="rect">
                      <a:avLst/>
                    </a:prstGeom>
                    <a:noFill/>
                    <a:ln>
                      <a:noFill/>
                    </a:ln>
                  </pic:spPr>
                </pic:pic>
              </a:graphicData>
            </a:graphic>
          </wp:inline>
        </w:drawing>
      </w:r>
    </w:p>
    <w:p w14:paraId="7B6101A6" w14:textId="07B06FE4" w:rsidR="00523495" w:rsidRDefault="00523495" w:rsidP="00A15C6C">
      <w:pPr>
        <w:ind w:firstLineChars="0" w:firstLine="0"/>
      </w:pPr>
      <w:r>
        <w:rPr>
          <w:rFonts w:hint="eastAsia"/>
        </w:rPr>
        <w:t>默认情况下，上述命令生成的</w:t>
      </w:r>
      <w:r>
        <w:t>hex</w:t>
      </w:r>
      <w:r>
        <w:rPr>
          <w:rFonts w:hint="eastAsia"/>
        </w:rPr>
        <w:t>镜像文件的程序跳转入库是在</w:t>
      </w:r>
      <w:r>
        <w:rPr>
          <w:rFonts w:hint="eastAsia"/>
        </w:rPr>
        <w:t>zqh</w:t>
      </w:r>
      <w:r>
        <w:t>_riscv</w:t>
      </w:r>
      <w:r>
        <w:rPr>
          <w:rFonts w:hint="eastAsia"/>
        </w:rPr>
        <w:t>的片内</w:t>
      </w:r>
      <w:r>
        <w:rPr>
          <w:rFonts w:hint="eastAsia"/>
        </w:rPr>
        <w:t>S</w:t>
      </w:r>
      <w:r>
        <w:t>RAM</w:t>
      </w:r>
      <w:r>
        <w:rPr>
          <w:rFonts w:hint="eastAsia"/>
        </w:rPr>
        <w:t>。即</w:t>
      </w:r>
      <w:r>
        <w:rPr>
          <w:rFonts w:hint="eastAsia"/>
        </w:rPr>
        <w:t>b</w:t>
      </w:r>
      <w:r>
        <w:t>ootloader</w:t>
      </w:r>
      <w:r>
        <w:rPr>
          <w:rFonts w:hint="eastAsia"/>
        </w:rPr>
        <w:t>会将程序镜像加载到片内</w:t>
      </w:r>
      <w:r>
        <w:rPr>
          <w:rFonts w:hint="eastAsia"/>
        </w:rPr>
        <w:t>S</w:t>
      </w:r>
      <w:r>
        <w:t>RAM</w:t>
      </w:r>
      <w:r>
        <w:rPr>
          <w:rFonts w:hint="eastAsia"/>
        </w:rPr>
        <w:t>里执行。</w:t>
      </w:r>
    </w:p>
    <w:p w14:paraId="5DB21B1E" w14:textId="32ECE77A" w:rsidR="00CC2FCE" w:rsidRDefault="00CC2FCE" w:rsidP="00A15C6C">
      <w:pPr>
        <w:ind w:firstLineChars="0" w:firstLine="0"/>
      </w:pPr>
    </w:p>
    <w:p w14:paraId="4578FB7A" w14:textId="4D544E16" w:rsidR="00460C4D" w:rsidRDefault="00460C4D" w:rsidP="008E6E0C">
      <w:pPr>
        <w:pStyle w:val="3"/>
      </w:pPr>
      <w:r>
        <w:rPr>
          <w:rFonts w:hint="eastAsia"/>
        </w:rPr>
        <w:t>命令行启动</w:t>
      </w:r>
      <w:r>
        <w:rPr>
          <w:rFonts w:hint="eastAsia"/>
        </w:rPr>
        <w:t>s</w:t>
      </w:r>
      <w:r>
        <w:t>pi_flash_prog_host.py</w:t>
      </w:r>
      <w:r>
        <w:rPr>
          <w:rFonts w:hint="eastAsia"/>
        </w:rPr>
        <w:t>脚本程序</w:t>
      </w:r>
    </w:p>
    <w:p w14:paraId="2B74B2C7" w14:textId="1A6CFE88" w:rsidR="00DF0071" w:rsidRDefault="00DF0071" w:rsidP="00A15C6C">
      <w:pPr>
        <w:ind w:firstLineChars="0" w:firstLine="0"/>
      </w:pPr>
      <w:r>
        <w:rPr>
          <w:rFonts w:hint="eastAsia"/>
        </w:rPr>
        <w:t>P</w:t>
      </w:r>
      <w:r>
        <w:t>C</w:t>
      </w:r>
      <w:r>
        <w:rPr>
          <w:rFonts w:hint="eastAsia"/>
        </w:rPr>
        <w:t>机通过</w:t>
      </w:r>
      <w:r>
        <w:rPr>
          <w:rFonts w:hint="eastAsia"/>
        </w:rPr>
        <w:t>u</w:t>
      </w:r>
      <w:r>
        <w:t>sb</w:t>
      </w:r>
      <w:r>
        <w:rPr>
          <w:rFonts w:hint="eastAsia"/>
        </w:rPr>
        <w:t>转</w:t>
      </w:r>
      <w:r>
        <w:rPr>
          <w:rFonts w:hint="eastAsia"/>
        </w:rPr>
        <w:t>u</w:t>
      </w:r>
      <w:r>
        <w:t>art</w:t>
      </w:r>
      <w:r>
        <w:rPr>
          <w:rFonts w:hint="eastAsia"/>
        </w:rPr>
        <w:t>跟</w:t>
      </w:r>
      <w:r>
        <w:rPr>
          <w:rFonts w:hint="eastAsia"/>
        </w:rPr>
        <w:t>a</w:t>
      </w:r>
      <w:r>
        <w:t>rduino UNO</w:t>
      </w:r>
      <w:r>
        <w:rPr>
          <w:rFonts w:hint="eastAsia"/>
        </w:rPr>
        <w:t>开发板连接</w:t>
      </w:r>
      <w:r w:rsidR="004F20BB">
        <w:rPr>
          <w:rFonts w:hint="eastAsia"/>
        </w:rPr>
        <w:t>。</w:t>
      </w:r>
    </w:p>
    <w:p w14:paraId="674FA703" w14:textId="59E13A84" w:rsidR="00FF1A1C" w:rsidRDefault="00DF0071" w:rsidP="00A15C6C">
      <w:pPr>
        <w:ind w:firstLineChars="0" w:firstLine="0"/>
      </w:pPr>
      <w:r>
        <w:drawing>
          <wp:inline distT="0" distB="0" distL="0" distR="0" wp14:anchorId="755D2EAF" wp14:editId="12D4E5F7">
            <wp:extent cx="4102311" cy="152408"/>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2311" cy="152408"/>
                    </a:xfrm>
                    <a:prstGeom prst="rect">
                      <a:avLst/>
                    </a:prstGeom>
                  </pic:spPr>
                </pic:pic>
              </a:graphicData>
            </a:graphic>
          </wp:inline>
        </w:drawing>
      </w:r>
    </w:p>
    <w:p w14:paraId="308EBB49" w14:textId="6EB3B77C" w:rsidR="001B76AB" w:rsidRDefault="001B76AB" w:rsidP="00A15C6C">
      <w:pPr>
        <w:ind w:firstLineChars="0" w:firstLine="0"/>
      </w:pPr>
    </w:p>
    <w:p w14:paraId="7F92F353" w14:textId="0B4D6726" w:rsidR="001B76AB" w:rsidRDefault="001B76AB" w:rsidP="008E6E0C">
      <w:pPr>
        <w:pStyle w:val="3"/>
      </w:pPr>
      <w:r>
        <w:rPr>
          <w:rFonts w:hint="eastAsia"/>
        </w:rPr>
        <w:lastRenderedPageBreak/>
        <w:t>S</w:t>
      </w:r>
      <w:r>
        <w:t>PI flash</w:t>
      </w:r>
      <w:r>
        <w:rPr>
          <w:rFonts w:hint="eastAsia"/>
        </w:rPr>
        <w:t>模块程序烧写</w:t>
      </w:r>
    </w:p>
    <w:p w14:paraId="337AC5A4" w14:textId="4FC56456" w:rsidR="001B76AB" w:rsidRDefault="00AB69C8" w:rsidP="00A15C6C">
      <w:pPr>
        <w:ind w:firstLineChars="0" w:firstLine="0"/>
      </w:pPr>
      <w:r>
        <w:rPr>
          <w:rFonts w:hint="eastAsia"/>
        </w:rPr>
        <w:t>h</w:t>
      </w:r>
      <w:r>
        <w:t>ost</w:t>
      </w:r>
      <w:r>
        <w:rPr>
          <w:rFonts w:hint="eastAsia"/>
        </w:rPr>
        <w:t>主机程序跟</w:t>
      </w:r>
      <w:r>
        <w:rPr>
          <w:rFonts w:hint="eastAsia"/>
        </w:rPr>
        <w:t>a</w:t>
      </w:r>
      <w:r>
        <w:t>rduino UNO</w:t>
      </w:r>
      <w:r>
        <w:rPr>
          <w:rFonts w:hint="eastAsia"/>
        </w:rPr>
        <w:t>连接成功之后会在</w:t>
      </w:r>
      <w:r>
        <w:rPr>
          <w:rFonts w:hint="eastAsia"/>
        </w:rPr>
        <w:t>c</w:t>
      </w:r>
      <w:r>
        <w:t>md</w:t>
      </w:r>
      <w:r>
        <w:rPr>
          <w:rFonts w:hint="eastAsia"/>
        </w:rPr>
        <w:t>命令行终端显示如下信息</w:t>
      </w:r>
      <w:r>
        <w:rPr>
          <w:rFonts w:hint="eastAsia"/>
        </w:rPr>
        <w:t>:</w:t>
      </w:r>
    </w:p>
    <w:p w14:paraId="62A724C9" w14:textId="2BF0D651" w:rsidR="00AB69C8" w:rsidRDefault="00604BB6" w:rsidP="00A15C6C">
      <w:pPr>
        <w:ind w:firstLineChars="0" w:firstLine="0"/>
      </w:pPr>
      <w:r>
        <w:drawing>
          <wp:inline distT="0" distB="0" distL="0" distR="0" wp14:anchorId="3F1A11D5" wp14:editId="09AF7A3B">
            <wp:extent cx="4493365" cy="209836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8429" r="42374"/>
                    <a:stretch/>
                  </pic:blipFill>
                  <pic:spPr bwMode="auto">
                    <a:xfrm>
                      <a:off x="0" y="0"/>
                      <a:ext cx="4511760" cy="2106953"/>
                    </a:xfrm>
                    <a:prstGeom prst="rect">
                      <a:avLst/>
                    </a:prstGeom>
                    <a:ln>
                      <a:noFill/>
                    </a:ln>
                    <a:extLst>
                      <a:ext uri="{53640926-AAD7-44D8-BBD7-CCE9431645EC}">
                        <a14:shadowObscured xmlns:a14="http://schemas.microsoft.com/office/drawing/2010/main"/>
                      </a:ext>
                    </a:extLst>
                  </pic:spPr>
                </pic:pic>
              </a:graphicData>
            </a:graphic>
          </wp:inline>
        </w:drawing>
      </w:r>
    </w:p>
    <w:p w14:paraId="515AB3B2" w14:textId="1FAC9E70" w:rsidR="00604BB6" w:rsidRDefault="00604BB6" w:rsidP="00A15C6C">
      <w:pPr>
        <w:ind w:firstLineChars="0" w:firstLine="0"/>
      </w:pPr>
    </w:p>
    <w:p w14:paraId="3C47024F" w14:textId="6B961B75" w:rsidR="00604BB6" w:rsidRDefault="00604BB6" w:rsidP="00A15C6C">
      <w:pPr>
        <w:ind w:firstLineChars="0" w:firstLine="0"/>
      </w:pPr>
      <w:r>
        <w:rPr>
          <w:rFonts w:hint="eastAsia"/>
        </w:rPr>
        <w:t>f</w:t>
      </w:r>
      <w:r>
        <w:t>lash</w:t>
      </w:r>
      <w:r>
        <w:rPr>
          <w:rFonts w:hint="eastAsia"/>
        </w:rPr>
        <w:t>刷写打印信息</w:t>
      </w:r>
      <w:r>
        <w:rPr>
          <w:rFonts w:hint="eastAsia"/>
        </w:rPr>
        <w:t>:</w:t>
      </w:r>
    </w:p>
    <w:p w14:paraId="78A83FBA" w14:textId="07652076" w:rsidR="00604BB6" w:rsidRDefault="00604BB6" w:rsidP="00A15C6C">
      <w:pPr>
        <w:ind w:firstLineChars="0" w:firstLine="0"/>
      </w:pPr>
      <w:r>
        <w:drawing>
          <wp:inline distT="0" distB="0" distL="0" distR="0" wp14:anchorId="4D9B0F31" wp14:editId="3B9CCD82">
            <wp:extent cx="3650526" cy="755833"/>
            <wp:effectExtent l="0" t="0" r="762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84394" r="60669"/>
                    <a:stretch/>
                  </pic:blipFill>
                  <pic:spPr bwMode="auto">
                    <a:xfrm>
                      <a:off x="0" y="0"/>
                      <a:ext cx="3670956" cy="760063"/>
                    </a:xfrm>
                    <a:prstGeom prst="rect">
                      <a:avLst/>
                    </a:prstGeom>
                    <a:ln>
                      <a:noFill/>
                    </a:ln>
                    <a:extLst>
                      <a:ext uri="{53640926-AAD7-44D8-BBD7-CCE9431645EC}">
                        <a14:shadowObscured xmlns:a14="http://schemas.microsoft.com/office/drawing/2010/main"/>
                      </a:ext>
                    </a:extLst>
                  </pic:spPr>
                </pic:pic>
              </a:graphicData>
            </a:graphic>
          </wp:inline>
        </w:drawing>
      </w:r>
    </w:p>
    <w:p w14:paraId="175CF523" w14:textId="7CE4CEFD" w:rsidR="00604BB6" w:rsidRDefault="00604BB6" w:rsidP="00A15C6C">
      <w:pPr>
        <w:ind w:firstLineChars="0" w:firstLine="0"/>
      </w:pPr>
      <w:r>
        <w:drawing>
          <wp:inline distT="0" distB="0" distL="0" distR="0" wp14:anchorId="70E5CE1F" wp14:editId="1C0EEC3C">
            <wp:extent cx="3826660" cy="946113"/>
            <wp:effectExtent l="0" t="0" r="254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74424" r="57423" b="5403"/>
                    <a:stretch/>
                  </pic:blipFill>
                  <pic:spPr bwMode="auto">
                    <a:xfrm>
                      <a:off x="0" y="0"/>
                      <a:ext cx="3878931" cy="959037"/>
                    </a:xfrm>
                    <a:prstGeom prst="rect">
                      <a:avLst/>
                    </a:prstGeom>
                    <a:ln>
                      <a:noFill/>
                    </a:ln>
                    <a:extLst>
                      <a:ext uri="{53640926-AAD7-44D8-BBD7-CCE9431645EC}">
                        <a14:shadowObscured xmlns:a14="http://schemas.microsoft.com/office/drawing/2010/main"/>
                      </a:ext>
                    </a:extLst>
                  </pic:spPr>
                </pic:pic>
              </a:graphicData>
            </a:graphic>
          </wp:inline>
        </w:drawing>
      </w:r>
    </w:p>
    <w:p w14:paraId="63B6BE83" w14:textId="0C1018BA" w:rsidR="001540D4" w:rsidRDefault="001A1A49" w:rsidP="0045583D">
      <w:pPr>
        <w:pStyle w:val="2"/>
      </w:pPr>
      <w:r>
        <w:rPr>
          <w:rFonts w:hint="eastAsia"/>
        </w:rPr>
        <w:t>F</w:t>
      </w:r>
      <w:r>
        <w:t>PGA</w:t>
      </w:r>
      <w:r w:rsidR="001540D4">
        <w:rPr>
          <w:rFonts w:hint="eastAsia"/>
        </w:rPr>
        <w:t>开发板上电启动</w:t>
      </w:r>
      <w:r w:rsidR="001540D4">
        <w:t>zqh_riscv</w:t>
      </w:r>
    </w:p>
    <w:p w14:paraId="50880404" w14:textId="1B6CFB61" w:rsidR="001540D4" w:rsidRDefault="001A1A49" w:rsidP="005679CE">
      <w:pPr>
        <w:pStyle w:val="3"/>
      </w:pPr>
      <w:r>
        <w:rPr>
          <w:rFonts w:hint="eastAsia"/>
        </w:rPr>
        <w:t>z</w:t>
      </w:r>
      <w:r>
        <w:t>qh_riscv SPI0</w:t>
      </w:r>
      <w:r>
        <w:rPr>
          <w:rFonts w:hint="eastAsia"/>
        </w:rPr>
        <w:t>接口连接</w:t>
      </w:r>
      <w:r>
        <w:rPr>
          <w:rFonts w:hint="eastAsia"/>
        </w:rPr>
        <w:t>S</w:t>
      </w:r>
      <w:r>
        <w:t>PI flash</w:t>
      </w:r>
      <w:r>
        <w:rPr>
          <w:rFonts w:hint="eastAsia"/>
        </w:rPr>
        <w:t>模块</w:t>
      </w:r>
    </w:p>
    <w:p w14:paraId="3EF47F1F" w14:textId="6F76004E" w:rsidR="00694595" w:rsidRDefault="00694595" w:rsidP="00694595">
      <w:pPr>
        <w:ind w:firstLineChars="0" w:firstLine="0"/>
      </w:pPr>
      <w:r>
        <w:rPr>
          <w:rFonts w:hint="eastAsia"/>
        </w:rPr>
        <w:t>s</w:t>
      </w:r>
      <w:r>
        <w:t>pi0</w:t>
      </w:r>
      <w:r>
        <w:rPr>
          <w:rFonts w:hint="eastAsia"/>
        </w:rPr>
        <w:t>端口</w:t>
      </w:r>
      <w:r>
        <w:rPr>
          <w:rFonts w:hint="eastAsia"/>
        </w:rPr>
        <w:t>(</w:t>
      </w:r>
      <w:r>
        <w:t>io_spi0_dq_0</w:t>
      </w:r>
      <w:r>
        <w:rPr>
          <w:rFonts w:hint="eastAsia"/>
        </w:rPr>
        <w:t>为</w:t>
      </w:r>
      <w:r>
        <w:rPr>
          <w:rFonts w:hint="eastAsia"/>
        </w:rPr>
        <w:t>M</w:t>
      </w:r>
      <w:r>
        <w:t>OSI</w:t>
      </w:r>
      <w:r>
        <w:rPr>
          <w:rFonts w:hint="eastAsia"/>
        </w:rPr>
        <w:t>，</w:t>
      </w:r>
      <w:r>
        <w:t>io_spi0_dq_1</w:t>
      </w:r>
      <w:r>
        <w:rPr>
          <w:rFonts w:hint="eastAsia"/>
        </w:rPr>
        <w:t>为</w:t>
      </w:r>
      <w:r>
        <w:rPr>
          <w:rFonts w:hint="eastAsia"/>
        </w:rPr>
        <w:t>M</w:t>
      </w:r>
      <w:r>
        <w:t>ISO)</w:t>
      </w:r>
      <w:r>
        <w:rPr>
          <w:rFonts w:hint="eastAsia"/>
        </w:rPr>
        <w:t>:</w:t>
      </w:r>
    </w:p>
    <w:p w14:paraId="02406828" w14:textId="636AA588" w:rsidR="00694595" w:rsidRDefault="00694595" w:rsidP="00694595">
      <w:pPr>
        <w:ind w:firstLineChars="0" w:firstLine="0"/>
      </w:pPr>
      <w:r>
        <w:lastRenderedPageBreak/>
        <w:drawing>
          <wp:inline distT="0" distB="0" distL="0" distR="0" wp14:anchorId="50EA9CC0" wp14:editId="538C5B06">
            <wp:extent cx="4730993" cy="30100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30993" cy="3010055"/>
                    </a:xfrm>
                    <a:prstGeom prst="rect">
                      <a:avLst/>
                    </a:prstGeom>
                  </pic:spPr>
                </pic:pic>
              </a:graphicData>
            </a:graphic>
          </wp:inline>
        </w:drawing>
      </w:r>
    </w:p>
    <w:p w14:paraId="0D5D3CE2" w14:textId="0E9425D2" w:rsidR="00571B67" w:rsidRDefault="00571B67" w:rsidP="00694595">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647BB258" w14:textId="69550973" w:rsidR="00571B67" w:rsidRPr="00694595" w:rsidRDefault="00571B67" w:rsidP="00694595">
      <w:pPr>
        <w:ind w:firstLineChars="0" w:firstLine="0"/>
      </w:pPr>
      <w:r>
        <w:drawing>
          <wp:inline distT="0" distB="0" distL="0" distR="0" wp14:anchorId="7E5871EA" wp14:editId="550368F3">
            <wp:extent cx="5688965" cy="2531110"/>
            <wp:effectExtent l="0" t="0" r="698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8965" cy="2531110"/>
                    </a:xfrm>
                    <a:prstGeom prst="rect">
                      <a:avLst/>
                    </a:prstGeom>
                  </pic:spPr>
                </pic:pic>
              </a:graphicData>
            </a:graphic>
          </wp:inline>
        </w:drawing>
      </w:r>
    </w:p>
    <w:p w14:paraId="4FED0EC3" w14:textId="6A573467" w:rsidR="005679CE" w:rsidRDefault="001A1A49" w:rsidP="005679CE">
      <w:pPr>
        <w:pStyle w:val="3"/>
      </w:pPr>
      <w:r>
        <w:rPr>
          <w:rFonts w:hint="eastAsia"/>
        </w:rPr>
        <w:t>z</w:t>
      </w:r>
      <w:r>
        <w:t>qh_riscv boot_mode</w:t>
      </w:r>
      <w:r>
        <w:rPr>
          <w:rFonts w:hint="eastAsia"/>
        </w:rPr>
        <w:t>端口</w:t>
      </w:r>
      <w:r>
        <w:rPr>
          <w:rFonts w:hint="eastAsia"/>
        </w:rPr>
        <w:t>I</w:t>
      </w:r>
      <w:r>
        <w:t>O</w:t>
      </w:r>
      <w:r>
        <w:rPr>
          <w:rFonts w:hint="eastAsia"/>
        </w:rPr>
        <w:t>都接地</w:t>
      </w:r>
    </w:p>
    <w:p w14:paraId="1EBC0929" w14:textId="3A62F3EE" w:rsidR="001A1A49" w:rsidRDefault="00B8309C" w:rsidP="00A15C6C">
      <w:pPr>
        <w:ind w:firstLineChars="0" w:firstLine="0"/>
      </w:pPr>
      <w:r>
        <w:t>boot_mode</w:t>
      </w:r>
      <w:r>
        <w:rPr>
          <w:rFonts w:hint="eastAsia"/>
        </w:rPr>
        <w:t>=</w:t>
      </w:r>
      <w:r>
        <w:t>0</w:t>
      </w:r>
      <w:r w:rsidR="001A1A49">
        <w:rPr>
          <w:rFonts w:hint="eastAsia"/>
        </w:rPr>
        <w:t>表示软件从</w:t>
      </w:r>
      <w:r w:rsidR="001A1A49">
        <w:rPr>
          <w:rFonts w:hint="eastAsia"/>
        </w:rPr>
        <w:t>S</w:t>
      </w:r>
      <w:r w:rsidR="001A1A49">
        <w:t>PI flash XIP</w:t>
      </w:r>
      <w:r w:rsidR="001A1A49">
        <w:rPr>
          <w:rFonts w:hint="eastAsia"/>
        </w:rPr>
        <w:t>启动</w:t>
      </w:r>
    </w:p>
    <w:p w14:paraId="0134B2E1" w14:textId="3D523BB0" w:rsidR="003B6695" w:rsidRDefault="003B6695" w:rsidP="00A15C6C">
      <w:pPr>
        <w:ind w:firstLineChars="0" w:firstLine="0"/>
      </w:pPr>
      <w:r>
        <w:rPr>
          <w:rFonts w:hint="eastAsia"/>
        </w:rPr>
        <w:t>b</w:t>
      </w:r>
      <w:r>
        <w:t>oot_mode</w:t>
      </w:r>
      <w:r>
        <w:rPr>
          <w:rFonts w:hint="eastAsia"/>
        </w:rPr>
        <w:t>端口</w:t>
      </w:r>
      <w:r>
        <w:rPr>
          <w:rFonts w:hint="eastAsia"/>
        </w:rPr>
        <w:t>:</w:t>
      </w:r>
    </w:p>
    <w:p w14:paraId="16C8AABA" w14:textId="1238EECF" w:rsidR="003B6695" w:rsidRDefault="003B6695" w:rsidP="00A15C6C">
      <w:pPr>
        <w:ind w:firstLineChars="0" w:firstLine="0"/>
      </w:pPr>
      <w:r>
        <w:drawing>
          <wp:inline distT="0" distB="0" distL="0" distR="0" wp14:anchorId="50432852" wp14:editId="3B6EAA34">
            <wp:extent cx="4864350" cy="863644"/>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863644"/>
                    </a:xfrm>
                    <a:prstGeom prst="rect">
                      <a:avLst/>
                    </a:prstGeom>
                  </pic:spPr>
                </pic:pic>
              </a:graphicData>
            </a:graphic>
          </wp:inline>
        </w:drawing>
      </w:r>
    </w:p>
    <w:p w14:paraId="5E740385" w14:textId="77777777" w:rsidR="005E25BF" w:rsidRDefault="005E25BF" w:rsidP="005E25BF">
      <w:pPr>
        <w:ind w:firstLineChars="0" w:firstLine="0"/>
      </w:pPr>
      <w:r>
        <w:rPr>
          <w:rFonts w:hint="eastAsia"/>
        </w:rPr>
        <w:t>上述端口在</w:t>
      </w:r>
      <w:r>
        <w:rPr>
          <w:rFonts w:hint="eastAsia"/>
        </w:rPr>
        <w:t>F</w:t>
      </w:r>
      <w:r>
        <w:t>PGA</w:t>
      </w:r>
      <w:r>
        <w:rPr>
          <w:rFonts w:hint="eastAsia"/>
        </w:rPr>
        <w:t>开发板的</w:t>
      </w:r>
      <w:r>
        <w:rPr>
          <w:rFonts w:hint="eastAsia"/>
        </w:rPr>
        <w:t>J</w:t>
      </w:r>
      <w:r>
        <w:t>4</w:t>
      </w:r>
      <w:r>
        <w:rPr>
          <w:rFonts w:hint="eastAsia"/>
        </w:rPr>
        <w:t>扩展口上</w:t>
      </w:r>
      <w:r>
        <w:rPr>
          <w:rFonts w:hint="eastAsia"/>
        </w:rPr>
        <w:t>:</w:t>
      </w:r>
    </w:p>
    <w:p w14:paraId="2D2E25FC" w14:textId="66DA1A2A" w:rsidR="005E25BF" w:rsidRPr="005E25BF" w:rsidRDefault="005E25BF" w:rsidP="00A15C6C">
      <w:pPr>
        <w:ind w:firstLineChars="0" w:firstLine="0"/>
      </w:pPr>
      <w:r>
        <w:lastRenderedPageBreak/>
        <w:drawing>
          <wp:inline distT="0" distB="0" distL="0" distR="0" wp14:anchorId="582ABAE9" wp14:editId="22C833B9">
            <wp:extent cx="5688965" cy="1122045"/>
            <wp:effectExtent l="0" t="0" r="6985"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88965" cy="1122045"/>
                    </a:xfrm>
                    <a:prstGeom prst="rect">
                      <a:avLst/>
                    </a:prstGeom>
                  </pic:spPr>
                </pic:pic>
              </a:graphicData>
            </a:graphic>
          </wp:inline>
        </w:drawing>
      </w:r>
    </w:p>
    <w:p w14:paraId="2A16683C" w14:textId="387569E5" w:rsidR="00756EEB" w:rsidRDefault="00756EEB" w:rsidP="00756EEB">
      <w:pPr>
        <w:pStyle w:val="3"/>
      </w:pPr>
      <w:r>
        <w:rPr>
          <w:rFonts w:hint="eastAsia"/>
        </w:rPr>
        <w:t>zqh</w:t>
      </w:r>
      <w:r>
        <w:t>_riscv</w:t>
      </w:r>
      <w:r>
        <w:rPr>
          <w:rFonts w:hint="eastAsia"/>
        </w:rPr>
        <w:t>的</w:t>
      </w:r>
      <w:r>
        <w:rPr>
          <w:rFonts w:hint="eastAsia"/>
        </w:rPr>
        <w:t>u</w:t>
      </w:r>
      <w:r>
        <w:t>art0</w:t>
      </w:r>
      <w:r>
        <w:rPr>
          <w:rFonts w:hint="eastAsia"/>
        </w:rPr>
        <w:t>接口连接</w:t>
      </w:r>
      <w:r>
        <w:rPr>
          <w:rFonts w:hint="eastAsia"/>
        </w:rPr>
        <w:t>P</w:t>
      </w:r>
      <w:r>
        <w:t>C host</w:t>
      </w:r>
    </w:p>
    <w:p w14:paraId="0B6C3822" w14:textId="4570E11E" w:rsidR="003B6695" w:rsidRDefault="003B6695" w:rsidP="003B6695">
      <w:pPr>
        <w:ind w:firstLineChars="0" w:firstLine="0"/>
      </w:pPr>
      <w:r>
        <w:rPr>
          <w:rFonts w:hint="eastAsia"/>
        </w:rPr>
        <w:t>u</w:t>
      </w:r>
      <w:r>
        <w:t>art0</w:t>
      </w:r>
      <w:r>
        <w:rPr>
          <w:rFonts w:hint="eastAsia"/>
        </w:rPr>
        <w:t>端口</w:t>
      </w:r>
      <w:r>
        <w:rPr>
          <w:rFonts w:hint="eastAsia"/>
        </w:rPr>
        <w:t>(</w:t>
      </w:r>
      <w:r>
        <w:t>io_gpio0_port_0</w:t>
      </w:r>
      <w:r>
        <w:rPr>
          <w:rFonts w:hint="eastAsia"/>
        </w:rPr>
        <w:t>为</w:t>
      </w:r>
      <w:r>
        <w:rPr>
          <w:rFonts w:hint="eastAsia"/>
        </w:rPr>
        <w:t>t</w:t>
      </w:r>
      <w:r>
        <w:t>x, io_gpio0_port_1</w:t>
      </w:r>
      <w:r>
        <w:rPr>
          <w:rFonts w:hint="eastAsia"/>
        </w:rPr>
        <w:t>为</w:t>
      </w:r>
      <w:r>
        <w:rPr>
          <w:rFonts w:hint="eastAsia"/>
        </w:rPr>
        <w:t>r</w:t>
      </w:r>
      <w:r>
        <w:t>x)</w:t>
      </w:r>
      <w:r>
        <w:rPr>
          <w:rFonts w:hint="eastAsia"/>
        </w:rPr>
        <w:t>:</w:t>
      </w:r>
    </w:p>
    <w:p w14:paraId="20FA5CEE" w14:textId="32BBF79B" w:rsidR="003B6695" w:rsidRDefault="003B6695" w:rsidP="003B6695">
      <w:pPr>
        <w:ind w:firstLineChars="0" w:firstLine="0"/>
      </w:pPr>
      <w:r>
        <w:drawing>
          <wp:inline distT="0" distB="0" distL="0" distR="0" wp14:anchorId="47AA86B6" wp14:editId="73FEC377">
            <wp:extent cx="4692891" cy="91444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92891" cy="914447"/>
                    </a:xfrm>
                    <a:prstGeom prst="rect">
                      <a:avLst/>
                    </a:prstGeom>
                  </pic:spPr>
                </pic:pic>
              </a:graphicData>
            </a:graphic>
          </wp:inline>
        </w:drawing>
      </w:r>
    </w:p>
    <w:p w14:paraId="7016D118" w14:textId="6B350265" w:rsidR="00C37480" w:rsidRDefault="00C37480" w:rsidP="003B6695">
      <w:pPr>
        <w:ind w:firstLineChars="0" w:firstLine="0"/>
      </w:pPr>
      <w:r>
        <w:rPr>
          <w:rFonts w:hint="eastAsia"/>
        </w:rPr>
        <w:t>上述端口正好是</w:t>
      </w:r>
      <w:r>
        <w:rPr>
          <w:rFonts w:hint="eastAsia"/>
        </w:rPr>
        <w:t>F</w:t>
      </w:r>
      <w:r>
        <w:t>PGA</w:t>
      </w:r>
      <w:r>
        <w:rPr>
          <w:rFonts w:hint="eastAsia"/>
        </w:rPr>
        <w:t>开发板的</w:t>
      </w:r>
      <w:r>
        <w:rPr>
          <w:rFonts w:hint="eastAsia"/>
        </w:rPr>
        <w:t>usb</w:t>
      </w:r>
      <w:r>
        <w:rPr>
          <w:rFonts w:hint="eastAsia"/>
        </w:rPr>
        <w:t>转</w:t>
      </w:r>
      <w:r w:rsidR="009019AE">
        <w:rPr>
          <w:rFonts w:hint="eastAsia"/>
        </w:rPr>
        <w:t>串口</w:t>
      </w:r>
      <w:r>
        <w:rPr>
          <w:rFonts w:hint="eastAsia"/>
        </w:rPr>
        <w:t>接口，直接用</w:t>
      </w:r>
      <w:r>
        <w:rPr>
          <w:rFonts w:hint="eastAsia"/>
        </w:rPr>
        <w:t>u</w:t>
      </w:r>
      <w:r>
        <w:t>sb mini</w:t>
      </w:r>
      <w:r>
        <w:rPr>
          <w:rFonts w:hint="eastAsia"/>
        </w:rPr>
        <w:t>线连接</w:t>
      </w:r>
      <w:r>
        <w:t>PC</w:t>
      </w:r>
      <w:r w:rsidR="00866CD7" w:rsidRPr="00866CD7">
        <w:rPr>
          <w:rFonts w:hint="eastAsia"/>
        </w:rPr>
        <w:t xml:space="preserve"> </w:t>
      </w:r>
      <w:r w:rsidR="00866CD7">
        <w:rPr>
          <w:rFonts w:hint="eastAsia"/>
        </w:rPr>
        <w:t>h</w:t>
      </w:r>
      <w:r w:rsidR="00866CD7">
        <w:t>ost</w:t>
      </w:r>
      <w:r>
        <w:rPr>
          <w:rFonts w:hint="eastAsia"/>
        </w:rPr>
        <w:t>即可。</w:t>
      </w:r>
    </w:p>
    <w:p w14:paraId="6BA9BFE5" w14:textId="26CE950B" w:rsidR="00523495" w:rsidRPr="00523495" w:rsidRDefault="00523495" w:rsidP="003B6695">
      <w:pPr>
        <w:ind w:firstLineChars="0" w:firstLine="0"/>
      </w:pPr>
      <w:r>
        <w:drawing>
          <wp:inline distT="0" distB="0" distL="0" distR="0" wp14:anchorId="5E3890F3" wp14:editId="0C077C8D">
            <wp:extent cx="5688965" cy="2488565"/>
            <wp:effectExtent l="0" t="0" r="6985"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965" cy="2488565"/>
                    </a:xfrm>
                    <a:prstGeom prst="rect">
                      <a:avLst/>
                    </a:prstGeom>
                  </pic:spPr>
                </pic:pic>
              </a:graphicData>
            </a:graphic>
          </wp:inline>
        </w:drawing>
      </w:r>
    </w:p>
    <w:p w14:paraId="3C5AAF3F" w14:textId="5003BB80" w:rsidR="00756EEB" w:rsidRDefault="00756EEB" w:rsidP="00A15C6C">
      <w:pPr>
        <w:ind w:firstLineChars="0" w:firstLine="0"/>
      </w:pPr>
      <w:r>
        <w:rPr>
          <w:rFonts w:hint="eastAsia"/>
        </w:rPr>
        <w:t>P</w:t>
      </w:r>
      <w:r>
        <w:t>C host</w:t>
      </w:r>
      <w:r>
        <w:rPr>
          <w:rFonts w:hint="eastAsia"/>
        </w:rPr>
        <w:t>里打开串口终端窗口</w:t>
      </w:r>
      <w:r w:rsidR="00543FE8">
        <w:rPr>
          <w:rFonts w:hint="eastAsia"/>
        </w:rPr>
        <w:t>，波特率设置为</w:t>
      </w:r>
      <w:r w:rsidR="00543FE8" w:rsidRPr="00543FE8">
        <w:t>57600</w:t>
      </w:r>
      <w:r w:rsidR="00543FE8">
        <w:t>(zqh_riscv</w:t>
      </w:r>
      <w:r w:rsidR="00543FE8">
        <w:rPr>
          <w:rFonts w:hint="eastAsia"/>
        </w:rPr>
        <w:t>主时钟为</w:t>
      </w:r>
      <w:r w:rsidR="00543FE8">
        <w:rPr>
          <w:rFonts w:hint="eastAsia"/>
        </w:rPr>
        <w:t>5</w:t>
      </w:r>
      <w:r w:rsidR="00543FE8">
        <w:t>0MHz</w:t>
      </w:r>
      <w:r w:rsidR="00543FE8">
        <w:rPr>
          <w:rFonts w:hint="eastAsia"/>
        </w:rPr>
        <w:t>时</w:t>
      </w:r>
      <w:r w:rsidR="00543FE8">
        <w:t>)</w:t>
      </w:r>
      <w:r w:rsidR="00287F72">
        <w:rPr>
          <w:rFonts w:hint="eastAsia"/>
        </w:rPr>
        <w:t>。</w:t>
      </w:r>
    </w:p>
    <w:p w14:paraId="3A3CF16C" w14:textId="333C9AA5" w:rsidR="00287F72" w:rsidRDefault="00287F72" w:rsidP="00A15C6C">
      <w:pPr>
        <w:ind w:firstLineChars="0" w:firstLine="0"/>
      </w:pPr>
      <w:r>
        <w:rPr>
          <w:rFonts w:hint="eastAsia"/>
        </w:rPr>
        <w:t>如果要修改波特率，则需要修改</w:t>
      </w:r>
      <w:r>
        <w:rPr>
          <w:rFonts w:hint="eastAsia"/>
        </w:rPr>
        <w:t>b</w:t>
      </w:r>
      <w:r>
        <w:t>loatloader</w:t>
      </w:r>
      <w:r>
        <w:rPr>
          <w:rFonts w:hint="eastAsia"/>
        </w:rPr>
        <w:t>代码，重新编译并烧写</w:t>
      </w:r>
      <w:r>
        <w:rPr>
          <w:rFonts w:hint="eastAsia"/>
        </w:rPr>
        <w:t>S</w:t>
      </w:r>
      <w:r>
        <w:t>PI flash</w:t>
      </w:r>
      <w:r>
        <w:rPr>
          <w:rFonts w:hint="eastAsia"/>
        </w:rPr>
        <w:t>。</w:t>
      </w:r>
    </w:p>
    <w:p w14:paraId="37056D5B" w14:textId="30D7BCB0" w:rsidR="00287F72" w:rsidRDefault="00287F72" w:rsidP="00A15C6C">
      <w:pPr>
        <w:ind w:firstLineChars="0" w:firstLine="0"/>
      </w:pPr>
      <w:r>
        <w:rPr>
          <w:rFonts w:hint="eastAsia"/>
        </w:rPr>
        <w:t>波特率修改</w:t>
      </w:r>
      <w:r>
        <w:rPr>
          <w:rFonts w:hint="eastAsia"/>
        </w:rPr>
        <w:t>:</w:t>
      </w:r>
    </w:p>
    <w:p w14:paraId="5F6E7BA9" w14:textId="1D6AC736" w:rsidR="00287F72" w:rsidRDefault="00287F72" w:rsidP="00A15C6C">
      <w:pPr>
        <w:ind w:firstLineChars="0" w:firstLine="0"/>
      </w:pPr>
      <w:r>
        <w:drawing>
          <wp:inline distT="0" distB="0" distL="0" distR="0" wp14:anchorId="616ADA9B" wp14:editId="5B516877">
            <wp:extent cx="3613336" cy="127007"/>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3336" cy="127007"/>
                    </a:xfrm>
                    <a:prstGeom prst="rect">
                      <a:avLst/>
                    </a:prstGeom>
                  </pic:spPr>
                </pic:pic>
              </a:graphicData>
            </a:graphic>
          </wp:inline>
        </w:drawing>
      </w:r>
    </w:p>
    <w:p w14:paraId="24692CB9" w14:textId="01D69AA6" w:rsidR="00287F72" w:rsidRDefault="00287F72" w:rsidP="00A15C6C">
      <w:pPr>
        <w:ind w:firstLineChars="0" w:firstLine="0"/>
      </w:pPr>
      <w:r>
        <w:drawing>
          <wp:inline distT="0" distB="0" distL="0" distR="0" wp14:anchorId="5B0AF404" wp14:editId="53AF0788">
            <wp:extent cx="5688965" cy="1592580"/>
            <wp:effectExtent l="0" t="0" r="698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965" cy="1592580"/>
                    </a:xfrm>
                    <a:prstGeom prst="rect">
                      <a:avLst/>
                    </a:prstGeom>
                  </pic:spPr>
                </pic:pic>
              </a:graphicData>
            </a:graphic>
          </wp:inline>
        </w:drawing>
      </w:r>
    </w:p>
    <w:p w14:paraId="20F793DF" w14:textId="10E44BB5" w:rsidR="000D153D" w:rsidRDefault="000D153D" w:rsidP="00A15C6C">
      <w:pPr>
        <w:ind w:firstLineChars="0" w:firstLine="0"/>
      </w:pPr>
      <w:r w:rsidRPr="000D153D">
        <w:t>baudrate = Fin/(16*(div+1))</w:t>
      </w:r>
      <w:r>
        <w:t xml:space="preserve"> //Fin</w:t>
      </w:r>
      <w:r>
        <w:rPr>
          <w:rFonts w:hint="eastAsia"/>
        </w:rPr>
        <w:t>取</w:t>
      </w:r>
      <w:r>
        <w:rPr>
          <w:rFonts w:hint="eastAsia"/>
        </w:rPr>
        <w:t>5</w:t>
      </w:r>
      <w:r>
        <w:t>0MHz</w:t>
      </w:r>
    </w:p>
    <w:p w14:paraId="04AB40B1" w14:textId="690C3EAC" w:rsidR="00756EEB" w:rsidRDefault="00543FE8" w:rsidP="00FC314D">
      <w:pPr>
        <w:pStyle w:val="3"/>
      </w:pPr>
      <w:r>
        <w:rPr>
          <w:rFonts w:hint="eastAsia"/>
        </w:rPr>
        <w:lastRenderedPageBreak/>
        <w:t>zqh</w:t>
      </w:r>
      <w:r>
        <w:t>_riscv</w:t>
      </w:r>
      <w:r>
        <w:rPr>
          <w:rFonts w:hint="eastAsia"/>
        </w:rPr>
        <w:t>上电启动</w:t>
      </w:r>
    </w:p>
    <w:p w14:paraId="15CD3FF4" w14:textId="13CFF414" w:rsidR="00543FE8" w:rsidRDefault="00B1361D" w:rsidP="00A15C6C">
      <w:pPr>
        <w:ind w:firstLineChars="0" w:firstLine="0"/>
      </w:pPr>
      <w:r>
        <w:rPr>
          <w:rFonts w:hint="eastAsia"/>
        </w:rPr>
        <w:t>上电之后，如果一切正常会在</w:t>
      </w:r>
      <w:r>
        <w:rPr>
          <w:rFonts w:hint="eastAsia"/>
        </w:rPr>
        <w:t>P</w:t>
      </w:r>
      <w:r>
        <w:t>C host</w:t>
      </w:r>
      <w:r>
        <w:rPr>
          <w:rFonts w:hint="eastAsia"/>
        </w:rPr>
        <w:t>的串口终端里看到如下</w:t>
      </w:r>
      <w:r w:rsidR="00270BCF">
        <w:rPr>
          <w:rFonts w:hint="eastAsia"/>
        </w:rPr>
        <w:t>boot</w:t>
      </w:r>
      <w:r w:rsidR="00270BCF">
        <w:t>loader</w:t>
      </w:r>
      <w:r>
        <w:rPr>
          <w:rFonts w:hint="eastAsia"/>
        </w:rPr>
        <w:t>的打印信息</w:t>
      </w:r>
      <w:r>
        <w:rPr>
          <w:rFonts w:hint="eastAsia"/>
        </w:rPr>
        <w:t>:</w:t>
      </w:r>
    </w:p>
    <w:p w14:paraId="5ED8980B" w14:textId="5C596255" w:rsidR="00B1361D" w:rsidRDefault="007261B3" w:rsidP="00A15C6C">
      <w:pPr>
        <w:ind w:firstLineChars="0" w:firstLine="0"/>
      </w:pPr>
      <w:r>
        <w:drawing>
          <wp:inline distT="0" distB="0" distL="0" distR="0" wp14:anchorId="1FEDFBB3" wp14:editId="363CFA41">
            <wp:extent cx="2325213" cy="78754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8682" r="59119" b="76779"/>
                    <a:stretch/>
                  </pic:blipFill>
                  <pic:spPr bwMode="auto">
                    <a:xfrm>
                      <a:off x="0" y="0"/>
                      <a:ext cx="2325699" cy="787712"/>
                    </a:xfrm>
                    <a:prstGeom prst="rect">
                      <a:avLst/>
                    </a:prstGeom>
                    <a:ln>
                      <a:noFill/>
                    </a:ln>
                    <a:extLst>
                      <a:ext uri="{53640926-AAD7-44D8-BBD7-CCE9431645EC}">
                        <a14:shadowObscured xmlns:a14="http://schemas.microsoft.com/office/drawing/2010/main"/>
                      </a:ext>
                    </a:extLst>
                  </pic:spPr>
                </pic:pic>
              </a:graphicData>
            </a:graphic>
          </wp:inline>
        </w:drawing>
      </w:r>
    </w:p>
    <w:p w14:paraId="6C1E4519" w14:textId="76F85175" w:rsidR="007261B3" w:rsidRDefault="007261B3" w:rsidP="00A15C6C">
      <w:pPr>
        <w:ind w:firstLineChars="0" w:firstLine="0"/>
      </w:pPr>
      <w:r>
        <w:rPr>
          <w:rFonts w:hint="eastAsia"/>
        </w:rPr>
        <w:t>主程序打印如下信息</w:t>
      </w:r>
      <w:r>
        <w:rPr>
          <w:rFonts w:hint="eastAsia"/>
        </w:rPr>
        <w:t>:</w:t>
      </w:r>
    </w:p>
    <w:p w14:paraId="2F59F9AE" w14:textId="46F71B40" w:rsidR="007261B3" w:rsidRDefault="007261B3" w:rsidP="00A15C6C">
      <w:pPr>
        <w:ind w:firstLineChars="0" w:firstLine="0"/>
      </w:pPr>
      <w:r>
        <w:drawing>
          <wp:inline distT="0" distB="0" distL="0" distR="0" wp14:anchorId="10DD4E7A" wp14:editId="3F285917">
            <wp:extent cx="1749425" cy="2124790"/>
            <wp:effectExtent l="0" t="0" r="317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54634" r="69235" b="6128"/>
                    <a:stretch/>
                  </pic:blipFill>
                  <pic:spPr bwMode="auto">
                    <a:xfrm>
                      <a:off x="0" y="0"/>
                      <a:ext cx="1750236" cy="2125775"/>
                    </a:xfrm>
                    <a:prstGeom prst="rect">
                      <a:avLst/>
                    </a:prstGeom>
                    <a:ln>
                      <a:noFill/>
                    </a:ln>
                    <a:extLst>
                      <a:ext uri="{53640926-AAD7-44D8-BBD7-CCE9431645EC}">
                        <a14:shadowObscured xmlns:a14="http://schemas.microsoft.com/office/drawing/2010/main"/>
                      </a:ext>
                    </a:extLst>
                  </pic:spPr>
                </pic:pic>
              </a:graphicData>
            </a:graphic>
          </wp:inline>
        </w:drawing>
      </w:r>
    </w:p>
    <w:p w14:paraId="6F38A31D" w14:textId="709737E4" w:rsidR="00D22845" w:rsidRDefault="00D22845" w:rsidP="00D22845">
      <w:pPr>
        <w:pStyle w:val="2"/>
      </w:pPr>
      <w:r>
        <w:rPr>
          <w:rFonts w:hint="eastAsia"/>
        </w:rPr>
        <w:t>JTAG</w:t>
      </w:r>
      <w:r>
        <w:t xml:space="preserve"> debug</w:t>
      </w:r>
    </w:p>
    <w:p w14:paraId="1045030E" w14:textId="5FDF3BEF" w:rsidR="00AD67C1" w:rsidRDefault="00AD67C1" w:rsidP="00A15C6C">
      <w:pPr>
        <w:ind w:firstLineChars="0" w:firstLine="0"/>
      </w:pPr>
      <w:r>
        <w:rPr>
          <w:rFonts w:hint="eastAsia"/>
        </w:rPr>
        <w:t>通过</w:t>
      </w:r>
      <w:r>
        <w:t>JTAG</w:t>
      </w:r>
      <w:r>
        <w:rPr>
          <w:rFonts w:hint="eastAsia"/>
        </w:rPr>
        <w:t>接口可以</w:t>
      </w:r>
      <w:r>
        <w:rPr>
          <w:rFonts w:hint="eastAsia"/>
        </w:rPr>
        <w:t>d</w:t>
      </w:r>
      <w:r>
        <w:t>ebug</w:t>
      </w:r>
      <w:r>
        <w:rPr>
          <w:rFonts w:hint="eastAsia"/>
        </w:rPr>
        <w:t>芯片内部资源，可以使</w:t>
      </w:r>
      <w:r>
        <w:rPr>
          <w:rFonts w:hint="eastAsia"/>
        </w:rPr>
        <w:t>r</w:t>
      </w:r>
      <w:r>
        <w:t>iscv core</w:t>
      </w:r>
      <w:r>
        <w:rPr>
          <w:rFonts w:hint="eastAsia"/>
        </w:rPr>
        <w:t>进入</w:t>
      </w:r>
      <w:r>
        <w:rPr>
          <w:rFonts w:hint="eastAsia"/>
        </w:rPr>
        <w:t>d</w:t>
      </w:r>
      <w:r>
        <w:t>ebug</w:t>
      </w:r>
      <w:r>
        <w:rPr>
          <w:rFonts w:hint="eastAsia"/>
        </w:rPr>
        <w:t>状态调试软件。还可以通过</w:t>
      </w:r>
      <w:r>
        <w:rPr>
          <w:rFonts w:hint="eastAsia"/>
        </w:rPr>
        <w:t>(</w:t>
      </w:r>
      <w:r>
        <w:t>SBA)</w:t>
      </w:r>
      <w:r>
        <w:rPr>
          <w:rFonts w:hint="eastAsia"/>
        </w:rPr>
        <w:t>s</w:t>
      </w:r>
      <w:r>
        <w:t>ystem access bus</w:t>
      </w:r>
      <w:r>
        <w:rPr>
          <w:rFonts w:hint="eastAsia"/>
        </w:rPr>
        <w:t>接口通过</w:t>
      </w:r>
      <w:r>
        <w:t>tilelink</w:t>
      </w:r>
      <w:r>
        <w:rPr>
          <w:rFonts w:hint="eastAsia"/>
        </w:rPr>
        <w:t>总线访问片内任意地址空间。</w:t>
      </w:r>
      <w:r w:rsidR="006A7C08">
        <w:rPr>
          <w:rFonts w:hint="eastAsia"/>
        </w:rPr>
        <w:t>详细的</w:t>
      </w:r>
      <w:r w:rsidR="006A7C08">
        <w:rPr>
          <w:rFonts w:hint="eastAsia"/>
        </w:rPr>
        <w:t>d</w:t>
      </w:r>
      <w:r w:rsidR="006A7C08">
        <w:t>ebug</w:t>
      </w:r>
      <w:r w:rsidR="006A7C08">
        <w:rPr>
          <w:rFonts w:hint="eastAsia"/>
        </w:rPr>
        <w:t>命令请参考《</w:t>
      </w:r>
      <w:r w:rsidR="006A7C08" w:rsidRPr="006A7C08">
        <w:t>riscv-debug-release.pdf</w:t>
      </w:r>
      <w:r w:rsidR="006A7C08">
        <w:rPr>
          <w:rFonts w:hint="eastAsia"/>
        </w:rPr>
        <w:t>》。</w:t>
      </w:r>
    </w:p>
    <w:p w14:paraId="7AB003DA" w14:textId="22E1B02F" w:rsidR="006A7C08" w:rsidRDefault="004613CA" w:rsidP="00D41F0E">
      <w:pPr>
        <w:pStyle w:val="3"/>
      </w:pPr>
      <w:r>
        <w:rPr>
          <w:rFonts w:hint="eastAsia"/>
        </w:rPr>
        <w:t>a</w:t>
      </w:r>
      <w:r>
        <w:t>rduino UNO</w:t>
      </w:r>
      <w:r>
        <w:rPr>
          <w:rFonts w:hint="eastAsia"/>
        </w:rPr>
        <w:t>开发板刷入</w:t>
      </w:r>
      <w:r w:rsidRPr="004613CA">
        <w:t>riscv_jtag_debug</w:t>
      </w:r>
      <w:r w:rsidR="00D41F0E">
        <w:rPr>
          <w:rFonts w:hint="eastAsia"/>
        </w:rPr>
        <w:t>固件程序</w:t>
      </w:r>
    </w:p>
    <w:p w14:paraId="79CF581C" w14:textId="1864D5CE" w:rsidR="001F2F41" w:rsidRDefault="001F2F41" w:rsidP="00A15C6C">
      <w:pPr>
        <w:ind w:firstLineChars="0" w:firstLine="0"/>
      </w:pPr>
      <w:r>
        <w:drawing>
          <wp:inline distT="0" distB="0" distL="0" distR="0" wp14:anchorId="477E2C27" wp14:editId="4E70B50D">
            <wp:extent cx="2482978" cy="15875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2978" cy="158758"/>
                    </a:xfrm>
                    <a:prstGeom prst="rect">
                      <a:avLst/>
                    </a:prstGeom>
                  </pic:spPr>
                </pic:pic>
              </a:graphicData>
            </a:graphic>
          </wp:inline>
        </w:drawing>
      </w:r>
    </w:p>
    <w:p w14:paraId="183D9E6B" w14:textId="77777777" w:rsidR="001F2F41" w:rsidRDefault="001F2F41" w:rsidP="001F2F41">
      <w:pPr>
        <w:ind w:firstLineChars="0" w:firstLine="0"/>
      </w:pPr>
      <w:r>
        <w:rPr>
          <w:rFonts w:hint="eastAsia"/>
        </w:rPr>
        <w:t>a</w:t>
      </w:r>
      <w:r>
        <w:t>rduino UNO</w:t>
      </w:r>
      <w:r>
        <w:rPr>
          <w:rFonts w:hint="eastAsia"/>
        </w:rPr>
        <w:t>通过</w:t>
      </w:r>
      <w:r>
        <w:rPr>
          <w:rFonts w:hint="eastAsia"/>
        </w:rPr>
        <w:t>I</w:t>
      </w:r>
      <w:r>
        <w:t>O</w:t>
      </w:r>
      <w:r>
        <w:rPr>
          <w:rFonts w:hint="eastAsia"/>
        </w:rPr>
        <w:t>软件模拟</w:t>
      </w:r>
      <w:r>
        <w:rPr>
          <w:rFonts w:hint="eastAsia"/>
        </w:rPr>
        <w:t>J</w:t>
      </w:r>
      <w:r>
        <w:t>TAG</w:t>
      </w:r>
      <w:r>
        <w:rPr>
          <w:rFonts w:hint="eastAsia"/>
        </w:rPr>
        <w:t>时序</w:t>
      </w:r>
      <w:r>
        <w:t>debug zqh_riscv.</w:t>
      </w:r>
    </w:p>
    <w:p w14:paraId="6F6B08BD" w14:textId="0F2821A0" w:rsidR="001F2F41" w:rsidRDefault="00774D5C" w:rsidP="00A15C6C">
      <w:pPr>
        <w:ind w:firstLineChars="0" w:firstLine="0"/>
      </w:pPr>
      <w:r>
        <w:rPr>
          <w:rFonts w:hint="eastAsia"/>
        </w:rPr>
        <w:t>线缆连接</w:t>
      </w:r>
      <w:r w:rsidRPr="00774D5C">
        <w:t>arduino UNO</w:t>
      </w:r>
      <w:r>
        <w:rPr>
          <w:rFonts w:hint="eastAsia"/>
        </w:rPr>
        <w:t>的</w:t>
      </w:r>
      <w:r>
        <w:rPr>
          <w:rFonts w:hint="eastAsia"/>
        </w:rPr>
        <w:t>J</w:t>
      </w:r>
      <w:r>
        <w:t>TAG IO</w:t>
      </w:r>
      <w:r>
        <w:rPr>
          <w:rFonts w:hint="eastAsia"/>
        </w:rPr>
        <w:t>与</w:t>
      </w:r>
      <w:r>
        <w:rPr>
          <w:rFonts w:hint="eastAsia"/>
        </w:rPr>
        <w:t>z</w:t>
      </w:r>
      <w:r>
        <w:t>qh_riscv</w:t>
      </w:r>
      <w:r>
        <w:rPr>
          <w:rFonts w:hint="eastAsia"/>
        </w:rPr>
        <w:t>的</w:t>
      </w:r>
      <w:r>
        <w:rPr>
          <w:rFonts w:hint="eastAsia"/>
        </w:rPr>
        <w:t>J</w:t>
      </w:r>
      <w:r>
        <w:t>TAG</w:t>
      </w:r>
      <w:r>
        <w:rPr>
          <w:rFonts w:hint="eastAsia"/>
        </w:rPr>
        <w:t>端口，注意</w:t>
      </w:r>
      <w:r>
        <w:rPr>
          <w:rFonts w:hint="eastAsia"/>
        </w:rPr>
        <w:t>F</w:t>
      </w:r>
      <w:r>
        <w:t>PGA</w:t>
      </w:r>
      <w:r>
        <w:rPr>
          <w:rFonts w:hint="eastAsia"/>
        </w:rPr>
        <w:t>的</w:t>
      </w:r>
      <w:r>
        <w:rPr>
          <w:rFonts w:hint="eastAsia"/>
        </w:rPr>
        <w:t>I</w:t>
      </w:r>
      <w:r>
        <w:t>O</w:t>
      </w:r>
      <w:r>
        <w:rPr>
          <w:rFonts w:hint="eastAsia"/>
        </w:rPr>
        <w:t>电压是</w:t>
      </w:r>
      <w:r>
        <w:rPr>
          <w:rFonts w:hint="eastAsia"/>
        </w:rPr>
        <w:t>3</w:t>
      </w:r>
      <w:r>
        <w:t>.3v</w:t>
      </w:r>
      <w:r>
        <w:rPr>
          <w:rFonts w:hint="eastAsia"/>
        </w:rPr>
        <w:t>的，</w:t>
      </w:r>
      <w:r>
        <w:rPr>
          <w:rFonts w:hint="eastAsia"/>
        </w:rPr>
        <w:t>a</w:t>
      </w:r>
      <w:r>
        <w:t>rduino</w:t>
      </w:r>
      <w:r>
        <w:rPr>
          <w:rFonts w:hint="eastAsia"/>
        </w:rPr>
        <w:t>的</w:t>
      </w:r>
      <w:r>
        <w:rPr>
          <w:rFonts w:hint="eastAsia"/>
        </w:rPr>
        <w:t>5</w:t>
      </w:r>
      <w:r>
        <w:t>v IO</w:t>
      </w:r>
      <w:r>
        <w:rPr>
          <w:rFonts w:hint="eastAsia"/>
        </w:rPr>
        <w:t>电平需要转换成</w:t>
      </w:r>
      <w:r>
        <w:rPr>
          <w:rFonts w:hint="eastAsia"/>
        </w:rPr>
        <w:t>3</w:t>
      </w:r>
      <w:r>
        <w:t>.3</w:t>
      </w:r>
      <w:r>
        <w:rPr>
          <w:rFonts w:hint="eastAsia"/>
        </w:rPr>
        <w:t>v</w:t>
      </w:r>
      <w:r>
        <w:rPr>
          <w:rFonts w:hint="eastAsia"/>
        </w:rPr>
        <w:t>的。</w:t>
      </w:r>
    </w:p>
    <w:p w14:paraId="119EAD00" w14:textId="7BEC05A0" w:rsidR="00774D5C" w:rsidRDefault="00774D5C" w:rsidP="00A15C6C">
      <w:pPr>
        <w:ind w:firstLineChars="0" w:firstLine="0"/>
      </w:pPr>
      <w:r>
        <w:t>arduino UNO</w:t>
      </w:r>
      <w:r>
        <w:rPr>
          <w:rFonts w:hint="eastAsia"/>
        </w:rPr>
        <w:t>的</w:t>
      </w:r>
      <w:r>
        <w:rPr>
          <w:rFonts w:hint="eastAsia"/>
        </w:rPr>
        <w:t>J</w:t>
      </w:r>
      <w:r>
        <w:t>TAG IO</w:t>
      </w:r>
      <w:r>
        <w:rPr>
          <w:rFonts w:hint="eastAsia"/>
        </w:rPr>
        <w:t>宽口号</w:t>
      </w:r>
      <w:r>
        <w:rPr>
          <w:rFonts w:hint="eastAsia"/>
        </w:rPr>
        <w:t>:</w:t>
      </w:r>
    </w:p>
    <w:p w14:paraId="28A0B4DA" w14:textId="6D0F4077" w:rsidR="00774D5C" w:rsidRDefault="00774D5C" w:rsidP="00A15C6C">
      <w:pPr>
        <w:ind w:firstLineChars="0" w:firstLine="0"/>
      </w:pPr>
      <w:r>
        <w:drawing>
          <wp:inline distT="0" distB="0" distL="0" distR="0" wp14:anchorId="7095E284" wp14:editId="411FE5D4">
            <wp:extent cx="1447874" cy="6858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7874" cy="685835"/>
                    </a:xfrm>
                    <a:prstGeom prst="rect">
                      <a:avLst/>
                    </a:prstGeom>
                  </pic:spPr>
                </pic:pic>
              </a:graphicData>
            </a:graphic>
          </wp:inline>
        </w:drawing>
      </w:r>
    </w:p>
    <w:p w14:paraId="7D29022C" w14:textId="4AF4DF22" w:rsidR="00774D5C" w:rsidRDefault="00774D5C" w:rsidP="00A15C6C">
      <w:pPr>
        <w:ind w:firstLineChars="0" w:firstLine="0"/>
      </w:pPr>
      <w:r>
        <w:rPr>
          <w:rFonts w:hint="eastAsia"/>
        </w:rPr>
        <w:t>z</w:t>
      </w:r>
      <w:r>
        <w:t>qh_riscv FPGA JTAG</w:t>
      </w:r>
      <w:r>
        <w:rPr>
          <w:rFonts w:hint="eastAsia"/>
        </w:rPr>
        <w:t>接口</w:t>
      </w:r>
      <w:r>
        <w:rPr>
          <w:rFonts w:hint="eastAsia"/>
        </w:rPr>
        <w:t>:</w:t>
      </w:r>
    </w:p>
    <w:p w14:paraId="2F20EF46" w14:textId="77EEE19F" w:rsidR="00774D5C" w:rsidRDefault="00774D5C" w:rsidP="00A15C6C">
      <w:pPr>
        <w:ind w:firstLineChars="0" w:firstLine="0"/>
      </w:pPr>
      <w:r>
        <w:lastRenderedPageBreak/>
        <w:drawing>
          <wp:inline distT="0" distB="0" distL="0" distR="0" wp14:anchorId="090A25F5" wp14:editId="655EEE36">
            <wp:extent cx="5226319" cy="224801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26319" cy="2248016"/>
                    </a:xfrm>
                    <a:prstGeom prst="rect">
                      <a:avLst/>
                    </a:prstGeom>
                  </pic:spPr>
                </pic:pic>
              </a:graphicData>
            </a:graphic>
          </wp:inline>
        </w:drawing>
      </w:r>
    </w:p>
    <w:p w14:paraId="22528C65" w14:textId="3FE9B20A" w:rsidR="00A01F8F" w:rsidRDefault="00A01F8F" w:rsidP="00A15C6C">
      <w:pPr>
        <w:ind w:firstLineChars="0" w:firstLine="0"/>
      </w:pPr>
      <w:r>
        <w:rPr>
          <w:rFonts w:hint="eastAsia"/>
        </w:rPr>
        <w:t>在</w:t>
      </w:r>
      <w:r>
        <w:rPr>
          <w:rFonts w:hint="eastAsia"/>
        </w:rPr>
        <w:t>F</w:t>
      </w:r>
      <w:r>
        <w:t>PGA</w:t>
      </w:r>
      <w:r>
        <w:rPr>
          <w:rFonts w:hint="eastAsia"/>
        </w:rPr>
        <w:t>开发板的</w:t>
      </w:r>
      <w:r>
        <w:t>J4</w:t>
      </w:r>
      <w:r>
        <w:rPr>
          <w:rFonts w:hint="eastAsia"/>
        </w:rPr>
        <w:t>扩展口上</w:t>
      </w:r>
      <w:r>
        <w:rPr>
          <w:rFonts w:hint="eastAsia"/>
        </w:rPr>
        <w:t>:</w:t>
      </w:r>
    </w:p>
    <w:p w14:paraId="035FF145" w14:textId="297429A3" w:rsidR="00A01F8F" w:rsidRDefault="00A01F8F" w:rsidP="00A15C6C">
      <w:pPr>
        <w:ind w:firstLineChars="0" w:firstLine="0"/>
      </w:pPr>
      <w:r>
        <w:drawing>
          <wp:inline distT="0" distB="0" distL="0" distR="0" wp14:anchorId="3B6B15F9" wp14:editId="383685E0">
            <wp:extent cx="5688965" cy="121666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88965" cy="1216660"/>
                    </a:xfrm>
                    <a:prstGeom prst="rect">
                      <a:avLst/>
                    </a:prstGeom>
                  </pic:spPr>
                </pic:pic>
              </a:graphicData>
            </a:graphic>
          </wp:inline>
        </w:drawing>
      </w:r>
    </w:p>
    <w:p w14:paraId="7857D4D4" w14:textId="4D2B8860" w:rsidR="00D11250" w:rsidRDefault="00D11250" w:rsidP="00D11250">
      <w:pPr>
        <w:pStyle w:val="3"/>
      </w:pPr>
      <w:r>
        <w:rPr>
          <w:rFonts w:hint="eastAsia"/>
        </w:rPr>
        <w:t>命令行启动</w:t>
      </w:r>
      <w:r w:rsidRPr="00D11250">
        <w:t>riscv_jtag_debug_host.py</w:t>
      </w:r>
      <w:r>
        <w:rPr>
          <w:rFonts w:hint="eastAsia"/>
        </w:rPr>
        <w:t>脚本程序</w:t>
      </w:r>
    </w:p>
    <w:p w14:paraId="1A1BB487" w14:textId="070AF4DA" w:rsidR="00D11250" w:rsidRDefault="00D11250" w:rsidP="00D11250">
      <w:pPr>
        <w:ind w:firstLine="480"/>
      </w:pPr>
      <w:r w:rsidRPr="00D11250">
        <w:t>riscv_jtag_debug_host.py</w:t>
      </w:r>
      <w:r>
        <w:rPr>
          <w:rFonts w:hint="eastAsia"/>
        </w:rPr>
        <w:t>通过</w:t>
      </w:r>
      <w:r>
        <w:rPr>
          <w:rFonts w:hint="eastAsia"/>
        </w:rPr>
        <w:t>u</w:t>
      </w:r>
      <w:r>
        <w:t>sb</w:t>
      </w:r>
      <w:r>
        <w:rPr>
          <w:rFonts w:hint="eastAsia"/>
        </w:rPr>
        <w:t>转串口跟</w:t>
      </w:r>
      <w:r>
        <w:rPr>
          <w:rFonts w:hint="eastAsia"/>
        </w:rPr>
        <w:t>a</w:t>
      </w:r>
      <w:r>
        <w:t>rduino UNO</w:t>
      </w:r>
      <w:r>
        <w:rPr>
          <w:rFonts w:hint="eastAsia"/>
        </w:rPr>
        <w:t>通信，发送</w:t>
      </w:r>
      <w:r>
        <w:rPr>
          <w:rFonts w:hint="eastAsia"/>
        </w:rPr>
        <w:t>d</w:t>
      </w:r>
      <w:r>
        <w:t>ebug</w:t>
      </w:r>
      <w:r>
        <w:rPr>
          <w:rFonts w:hint="eastAsia"/>
        </w:rPr>
        <w:t>命令给</w:t>
      </w:r>
      <w:r>
        <w:rPr>
          <w:rFonts w:hint="eastAsia"/>
        </w:rPr>
        <w:t>a</w:t>
      </w:r>
      <w:r>
        <w:t>rduino UNO</w:t>
      </w:r>
      <w:r>
        <w:rPr>
          <w:rFonts w:hint="eastAsia"/>
        </w:rPr>
        <w:t>。</w:t>
      </w:r>
      <w:r>
        <w:rPr>
          <w:rFonts w:hint="eastAsia"/>
        </w:rPr>
        <w:t>a</w:t>
      </w:r>
      <w:r>
        <w:t>rduino UNO</w:t>
      </w:r>
      <w:r>
        <w:rPr>
          <w:rFonts w:hint="eastAsia"/>
        </w:rPr>
        <w:t>解析收到的主机</w:t>
      </w:r>
      <w:r>
        <w:rPr>
          <w:rFonts w:hint="eastAsia"/>
        </w:rPr>
        <w:t>d</w:t>
      </w:r>
      <w:r>
        <w:t>ebug</w:t>
      </w:r>
      <w:r>
        <w:rPr>
          <w:rFonts w:hint="eastAsia"/>
        </w:rPr>
        <w:t>命令并转换成</w:t>
      </w:r>
      <w:r>
        <w:rPr>
          <w:rFonts w:hint="eastAsia"/>
        </w:rPr>
        <w:t>J</w:t>
      </w:r>
      <w:r>
        <w:t>TAG</w:t>
      </w:r>
      <w:r>
        <w:rPr>
          <w:rFonts w:hint="eastAsia"/>
        </w:rPr>
        <w:t>接口时序来控制</w:t>
      </w:r>
      <w:r>
        <w:rPr>
          <w:rFonts w:hint="eastAsia"/>
        </w:rPr>
        <w:t>z</w:t>
      </w:r>
      <w:r>
        <w:t>qh_riscv</w:t>
      </w:r>
      <w:r>
        <w:rPr>
          <w:rFonts w:hint="eastAsia"/>
        </w:rPr>
        <w:t>。</w:t>
      </w:r>
    </w:p>
    <w:p w14:paraId="4A600FDC" w14:textId="098CF7D6" w:rsidR="00D11250" w:rsidRDefault="00C37CD9" w:rsidP="00D11250">
      <w:pPr>
        <w:ind w:firstLine="480"/>
      </w:pPr>
      <w:r>
        <w:drawing>
          <wp:inline distT="0" distB="0" distL="0" distR="0" wp14:anchorId="6FE8051D" wp14:editId="331925FE">
            <wp:extent cx="4381725" cy="146058"/>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81725" cy="146058"/>
                    </a:xfrm>
                    <a:prstGeom prst="rect">
                      <a:avLst/>
                    </a:prstGeom>
                  </pic:spPr>
                </pic:pic>
              </a:graphicData>
            </a:graphic>
          </wp:inline>
        </w:drawing>
      </w:r>
    </w:p>
    <w:p w14:paraId="000C7715" w14:textId="4C64F4FA" w:rsidR="007A479D" w:rsidRDefault="007A479D" w:rsidP="00D11250">
      <w:pPr>
        <w:ind w:firstLine="480"/>
      </w:pPr>
      <w:r>
        <w:rPr>
          <w:rFonts w:hint="eastAsia"/>
        </w:rPr>
        <w:t>注意，需要先上电</w:t>
      </w:r>
      <w:r>
        <w:rPr>
          <w:rFonts w:hint="eastAsia"/>
        </w:rPr>
        <w:t>F</w:t>
      </w:r>
      <w:r>
        <w:t>PGA</w:t>
      </w:r>
      <w:r>
        <w:rPr>
          <w:rFonts w:hint="eastAsia"/>
        </w:rPr>
        <w:t>原型板再运行</w:t>
      </w:r>
      <w:r w:rsidRPr="00D11250">
        <w:t>riscv_jtag_debug_host.py</w:t>
      </w:r>
      <w:r w:rsidR="005C32BB">
        <w:rPr>
          <w:rFonts w:hint="eastAsia"/>
        </w:rPr>
        <w:t>。</w:t>
      </w:r>
    </w:p>
    <w:p w14:paraId="5816FDA6" w14:textId="0AFF3786" w:rsidR="005C32BB" w:rsidRDefault="005C32BB" w:rsidP="00D11250">
      <w:pPr>
        <w:ind w:firstLine="480"/>
      </w:pPr>
      <w:r>
        <w:rPr>
          <w:rFonts w:hint="eastAsia"/>
        </w:rPr>
        <w:t>如果一切正常，将会在命令行看到如下打印信息</w:t>
      </w:r>
      <w:r>
        <w:rPr>
          <w:rFonts w:hint="eastAsia"/>
        </w:rPr>
        <w:t>:</w:t>
      </w:r>
    </w:p>
    <w:p w14:paraId="7C01C0D4" w14:textId="58593EB4" w:rsidR="005C32BB" w:rsidRDefault="000A128A" w:rsidP="00D11250">
      <w:pPr>
        <w:ind w:firstLine="480"/>
      </w:pPr>
      <w:r>
        <w:drawing>
          <wp:inline distT="0" distB="0" distL="0" distR="0" wp14:anchorId="042D5055" wp14:editId="596F83CD">
            <wp:extent cx="3321221" cy="19114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21221" cy="1911448"/>
                    </a:xfrm>
                    <a:prstGeom prst="rect">
                      <a:avLst/>
                    </a:prstGeom>
                  </pic:spPr>
                </pic:pic>
              </a:graphicData>
            </a:graphic>
          </wp:inline>
        </w:drawing>
      </w:r>
    </w:p>
    <w:p w14:paraId="21395C97" w14:textId="77777777" w:rsidR="005F7955" w:rsidRDefault="008708D3" w:rsidP="00E92194">
      <w:pPr>
        <w:ind w:firstLine="480"/>
      </w:pPr>
      <w:r>
        <w:rPr>
          <w:rFonts w:hint="eastAsia"/>
        </w:rPr>
        <w:t>通过</w:t>
      </w:r>
      <w:r>
        <w:rPr>
          <w:rFonts w:hint="eastAsia"/>
        </w:rPr>
        <w:t>J</w:t>
      </w:r>
      <w:r>
        <w:t>TAG</w:t>
      </w:r>
      <w:r>
        <w:rPr>
          <w:rFonts w:hint="eastAsia"/>
        </w:rPr>
        <w:t>接口</w:t>
      </w:r>
      <w:r w:rsidR="000A128A">
        <w:rPr>
          <w:rFonts w:hint="eastAsia"/>
        </w:rPr>
        <w:t>读取</w:t>
      </w:r>
      <w:r w:rsidR="000A128A">
        <w:rPr>
          <w:rFonts w:hint="eastAsia"/>
        </w:rPr>
        <w:t>S</w:t>
      </w:r>
      <w:r w:rsidR="000A128A">
        <w:t>PI flash</w:t>
      </w:r>
      <w:r w:rsidR="000A128A">
        <w:rPr>
          <w:rFonts w:hint="eastAsia"/>
        </w:rPr>
        <w:t>的</w:t>
      </w:r>
      <w:r w:rsidR="000A128A">
        <w:rPr>
          <w:rFonts w:hint="eastAsia"/>
        </w:rPr>
        <w:t>j</w:t>
      </w:r>
      <w:r w:rsidR="000A128A">
        <w:t>edec_id</w:t>
      </w:r>
      <w:r w:rsidR="000A128A">
        <w:rPr>
          <w:rFonts w:hint="eastAsia"/>
        </w:rPr>
        <w:t>与</w:t>
      </w:r>
      <w:r w:rsidR="000A128A">
        <w:rPr>
          <w:rFonts w:hint="eastAsia"/>
        </w:rPr>
        <w:t>u</w:t>
      </w:r>
      <w:r w:rsidR="000A128A">
        <w:t>niquue_id</w:t>
      </w:r>
      <w:r w:rsidR="000A128A">
        <w:rPr>
          <w:rFonts w:hint="eastAsia"/>
        </w:rPr>
        <w:t>，接着读取</w:t>
      </w:r>
      <w:r w:rsidR="000A128A">
        <w:rPr>
          <w:rFonts w:hint="eastAsia"/>
        </w:rPr>
        <w:t>S</w:t>
      </w:r>
      <w:r w:rsidR="000A128A">
        <w:t>PI flash</w:t>
      </w:r>
      <w:r w:rsidR="000A128A">
        <w:rPr>
          <w:rFonts w:hint="eastAsia"/>
        </w:rPr>
        <w:t>的前</w:t>
      </w:r>
      <w:r w:rsidR="000A128A">
        <w:rPr>
          <w:rFonts w:hint="eastAsia"/>
        </w:rPr>
        <w:t>6</w:t>
      </w:r>
      <w:r w:rsidR="000A128A">
        <w:t>4</w:t>
      </w:r>
      <w:r w:rsidR="007D4AA4">
        <w:rPr>
          <w:rFonts w:hint="eastAsia"/>
        </w:rPr>
        <w:t>字节</w:t>
      </w:r>
      <w:r w:rsidR="000A128A">
        <w:rPr>
          <w:rFonts w:hint="eastAsia"/>
        </w:rPr>
        <w:t>的数据。</w:t>
      </w:r>
    </w:p>
    <w:p w14:paraId="64B630E5" w14:textId="30A1DB4F" w:rsidR="00E92194" w:rsidRPr="00E92194" w:rsidRDefault="00E92194" w:rsidP="00E92194">
      <w:pPr>
        <w:ind w:firstLine="480"/>
        <w:rPr>
          <w:rFonts w:hint="eastAsia"/>
        </w:rPr>
      </w:pPr>
      <w:r>
        <w:rPr>
          <w:rFonts w:hint="eastAsia"/>
        </w:rPr>
        <w:t>也可以通过</w:t>
      </w:r>
      <w:r>
        <w:rPr>
          <w:rFonts w:hint="eastAsia"/>
        </w:rPr>
        <w:t>JTAG</w:t>
      </w:r>
      <w:r>
        <w:rPr>
          <w:rFonts w:hint="eastAsia"/>
        </w:rPr>
        <w:t>对</w:t>
      </w:r>
      <w:r>
        <w:rPr>
          <w:rFonts w:hint="eastAsia"/>
        </w:rPr>
        <w:t>S</w:t>
      </w:r>
      <w:r>
        <w:t>PI flash</w:t>
      </w:r>
      <w:r>
        <w:rPr>
          <w:rFonts w:hint="eastAsia"/>
        </w:rPr>
        <w:t>烧写程序，但由于是</w:t>
      </w:r>
      <w:r>
        <w:rPr>
          <w:rFonts w:hint="eastAsia"/>
        </w:rPr>
        <w:t>a</w:t>
      </w:r>
      <w:r>
        <w:t>rduino UNO</w:t>
      </w:r>
      <w:r>
        <w:rPr>
          <w:rFonts w:hint="eastAsia"/>
        </w:rPr>
        <w:t>软件模拟的</w:t>
      </w:r>
      <w:r>
        <w:t>JTAG</w:t>
      </w:r>
      <w:r>
        <w:rPr>
          <w:rFonts w:hint="eastAsia"/>
        </w:rPr>
        <w:t>时序，烧写速度会比较慢。</w:t>
      </w:r>
    </w:p>
    <w:sectPr w:rsidR="00E92194" w:rsidRPr="00E92194" w:rsidSect="00D06A27">
      <w:headerReference w:type="even" r:id="rId95"/>
      <w:headerReference w:type="default" r:id="rId96"/>
      <w:footerReference w:type="even" r:id="rId97"/>
      <w:footerReference w:type="default" r:id="rId98"/>
      <w:headerReference w:type="first" r:id="rId99"/>
      <w:footerReference w:type="first" r:id="rId100"/>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EC00A" w14:textId="77777777" w:rsidR="00EC153A" w:rsidRDefault="00EC153A" w:rsidP="00F95083">
      <w:pPr>
        <w:ind w:firstLine="480"/>
      </w:pPr>
      <w:r>
        <w:separator/>
      </w:r>
    </w:p>
    <w:p w14:paraId="2E3A313A" w14:textId="77777777" w:rsidR="00EC153A" w:rsidRDefault="00EC153A" w:rsidP="00F95083">
      <w:pPr>
        <w:ind w:firstLine="480"/>
      </w:pPr>
    </w:p>
    <w:p w14:paraId="097F3FA3" w14:textId="77777777" w:rsidR="00EC153A" w:rsidRDefault="00EC153A" w:rsidP="00F95083">
      <w:pPr>
        <w:ind w:firstLine="480"/>
      </w:pPr>
    </w:p>
    <w:p w14:paraId="71B90137" w14:textId="77777777" w:rsidR="00EC153A" w:rsidRDefault="00EC153A" w:rsidP="00F95083">
      <w:pPr>
        <w:ind w:firstLine="480"/>
      </w:pPr>
    </w:p>
    <w:p w14:paraId="6170933D" w14:textId="77777777" w:rsidR="00EC153A" w:rsidRDefault="00EC153A" w:rsidP="00F95083">
      <w:pPr>
        <w:ind w:firstLine="480"/>
      </w:pPr>
    </w:p>
    <w:p w14:paraId="36CD7988" w14:textId="77777777" w:rsidR="00EC153A" w:rsidRDefault="00EC153A" w:rsidP="00F95083">
      <w:pPr>
        <w:ind w:firstLine="480"/>
      </w:pPr>
    </w:p>
    <w:p w14:paraId="03BC1F3E" w14:textId="77777777" w:rsidR="00EC153A" w:rsidRDefault="00EC153A" w:rsidP="00F95083">
      <w:pPr>
        <w:ind w:firstLine="480"/>
      </w:pPr>
    </w:p>
    <w:p w14:paraId="63072FEA" w14:textId="77777777" w:rsidR="00EC153A" w:rsidRDefault="00EC153A" w:rsidP="00F95083">
      <w:pPr>
        <w:ind w:firstLine="480"/>
      </w:pPr>
    </w:p>
  </w:endnote>
  <w:endnote w:type="continuationSeparator" w:id="0">
    <w:p w14:paraId="39CD46CE" w14:textId="77777777" w:rsidR="00EC153A" w:rsidRDefault="00EC153A" w:rsidP="00F95083">
      <w:pPr>
        <w:ind w:firstLine="480"/>
      </w:pPr>
      <w:r>
        <w:continuationSeparator/>
      </w:r>
    </w:p>
    <w:p w14:paraId="1322125F" w14:textId="77777777" w:rsidR="00EC153A" w:rsidRDefault="00EC153A" w:rsidP="00F95083">
      <w:pPr>
        <w:ind w:firstLine="480"/>
      </w:pPr>
    </w:p>
    <w:p w14:paraId="1D278F92" w14:textId="77777777" w:rsidR="00EC153A" w:rsidRDefault="00EC153A" w:rsidP="00F95083">
      <w:pPr>
        <w:ind w:firstLine="480"/>
      </w:pPr>
    </w:p>
    <w:p w14:paraId="11BB8B57" w14:textId="77777777" w:rsidR="00EC153A" w:rsidRDefault="00EC153A" w:rsidP="00F95083">
      <w:pPr>
        <w:ind w:firstLine="480"/>
      </w:pPr>
    </w:p>
    <w:p w14:paraId="62DD3E07" w14:textId="77777777" w:rsidR="00EC153A" w:rsidRDefault="00EC153A" w:rsidP="00F95083">
      <w:pPr>
        <w:ind w:firstLine="480"/>
      </w:pPr>
    </w:p>
    <w:p w14:paraId="5CA17FF0" w14:textId="77777777" w:rsidR="00EC153A" w:rsidRDefault="00EC153A" w:rsidP="00F95083">
      <w:pPr>
        <w:ind w:firstLine="480"/>
      </w:pPr>
    </w:p>
    <w:p w14:paraId="3AB5FB85" w14:textId="77777777" w:rsidR="00EC153A" w:rsidRDefault="00EC153A" w:rsidP="00F95083">
      <w:pPr>
        <w:ind w:firstLine="480"/>
      </w:pPr>
    </w:p>
    <w:p w14:paraId="727EF548" w14:textId="77777777" w:rsidR="00EC153A" w:rsidRDefault="00EC153A"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A5BB3" w14:textId="77777777" w:rsidR="00EC153A" w:rsidRDefault="00EC153A" w:rsidP="00B649AF">
      <w:pPr>
        <w:ind w:firstLineChars="0" w:firstLine="0"/>
      </w:pPr>
      <w:r>
        <w:separator/>
      </w:r>
    </w:p>
  </w:footnote>
  <w:footnote w:type="continuationSeparator" w:id="0">
    <w:p w14:paraId="54CA4154" w14:textId="77777777" w:rsidR="00EC153A" w:rsidRDefault="00EC153A" w:rsidP="00F95083">
      <w:pPr>
        <w:ind w:firstLine="480"/>
      </w:pPr>
      <w:r>
        <w:continuationSeparator/>
      </w:r>
    </w:p>
    <w:p w14:paraId="6E3906E9" w14:textId="77777777" w:rsidR="00EC153A" w:rsidRDefault="00EC153A" w:rsidP="00F95083">
      <w:pPr>
        <w:ind w:firstLine="480"/>
      </w:pPr>
    </w:p>
    <w:p w14:paraId="1CCAF8DB" w14:textId="77777777" w:rsidR="00EC153A" w:rsidRDefault="00EC153A" w:rsidP="00F95083">
      <w:pPr>
        <w:ind w:firstLine="480"/>
      </w:pPr>
    </w:p>
    <w:p w14:paraId="31B9A5BA" w14:textId="77777777" w:rsidR="00EC153A" w:rsidRDefault="00EC153A" w:rsidP="00F95083">
      <w:pPr>
        <w:ind w:firstLine="480"/>
      </w:pPr>
    </w:p>
    <w:p w14:paraId="3A17A4F1" w14:textId="77777777" w:rsidR="00EC153A" w:rsidRDefault="00EC153A" w:rsidP="00F95083">
      <w:pPr>
        <w:ind w:firstLine="480"/>
      </w:pPr>
    </w:p>
    <w:p w14:paraId="381F7942" w14:textId="77777777" w:rsidR="00EC153A" w:rsidRDefault="00EC153A" w:rsidP="00F95083">
      <w:pPr>
        <w:ind w:firstLine="480"/>
      </w:pPr>
    </w:p>
    <w:p w14:paraId="2A7BAC4C" w14:textId="77777777" w:rsidR="00EC153A" w:rsidRDefault="00EC153A" w:rsidP="00F95083">
      <w:pPr>
        <w:ind w:firstLine="480"/>
      </w:pPr>
    </w:p>
    <w:p w14:paraId="658DB8D9" w14:textId="77777777" w:rsidR="00EC153A" w:rsidRDefault="00EC153A"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903A8D"/>
    <w:multiLevelType w:val="hybridMultilevel"/>
    <w:tmpl w:val="7BC6C6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4"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8"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0"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2"/>
  </w:num>
  <w:num w:numId="3">
    <w:abstractNumId w:val="17"/>
  </w:num>
  <w:num w:numId="4">
    <w:abstractNumId w:val="5"/>
  </w:num>
  <w:num w:numId="5">
    <w:abstractNumId w:val="19"/>
  </w:num>
  <w:num w:numId="6">
    <w:abstractNumId w:val="14"/>
  </w:num>
  <w:num w:numId="7">
    <w:abstractNumId w:val="13"/>
  </w:num>
  <w:num w:numId="8">
    <w:abstractNumId w:val="3"/>
    <w:lvlOverride w:ilvl="0">
      <w:startOverride w:val="1"/>
    </w:lvlOverride>
  </w:num>
  <w:num w:numId="9">
    <w:abstractNumId w:val="4"/>
  </w:num>
  <w:num w:numId="10">
    <w:abstractNumId w:val="22"/>
  </w:num>
  <w:num w:numId="11">
    <w:abstractNumId w:val="20"/>
  </w:num>
  <w:num w:numId="12">
    <w:abstractNumId w:val="7"/>
  </w:num>
  <w:num w:numId="13">
    <w:abstractNumId w:val="11"/>
  </w:num>
  <w:num w:numId="14">
    <w:abstractNumId w:val="0"/>
  </w:num>
  <w:num w:numId="15">
    <w:abstractNumId w:val="15"/>
  </w:num>
  <w:num w:numId="16">
    <w:abstractNumId w:val="10"/>
  </w:num>
  <w:num w:numId="17">
    <w:abstractNumId w:val="18"/>
  </w:num>
  <w:num w:numId="18">
    <w:abstractNumId w:val="2"/>
  </w:num>
  <w:num w:numId="19">
    <w:abstractNumId w:val="9"/>
  </w:num>
  <w:num w:numId="20">
    <w:abstractNumId w:val="23"/>
  </w:num>
  <w:num w:numId="21">
    <w:abstractNumId w:val="16"/>
  </w:num>
  <w:num w:numId="22">
    <w:abstractNumId w:val="21"/>
  </w:num>
  <w:num w:numId="23">
    <w:abstractNumId w:val="8"/>
  </w:num>
  <w:num w:numId="24">
    <w:abstractNumId w:val="6"/>
  </w:num>
  <w:num w:numId="25">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090"/>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5C"/>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28A"/>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3BE5"/>
    <w:rsid w:val="000B4406"/>
    <w:rsid w:val="000B446D"/>
    <w:rsid w:val="000B4661"/>
    <w:rsid w:val="000B4C22"/>
    <w:rsid w:val="000B582C"/>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53D"/>
    <w:rsid w:val="000D1B43"/>
    <w:rsid w:val="000D1C81"/>
    <w:rsid w:val="000D1DF1"/>
    <w:rsid w:val="000D2134"/>
    <w:rsid w:val="000D2443"/>
    <w:rsid w:val="000D2624"/>
    <w:rsid w:val="000D37AC"/>
    <w:rsid w:val="000D3B31"/>
    <w:rsid w:val="000D3D7E"/>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7DD"/>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0D4"/>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B9D"/>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49"/>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B76AB"/>
    <w:rsid w:val="001C00E5"/>
    <w:rsid w:val="001C0A6A"/>
    <w:rsid w:val="001C1069"/>
    <w:rsid w:val="001C15F3"/>
    <w:rsid w:val="001C1858"/>
    <w:rsid w:val="001C24AF"/>
    <w:rsid w:val="001C28FB"/>
    <w:rsid w:val="001C3FF6"/>
    <w:rsid w:val="001C5221"/>
    <w:rsid w:val="001C54B2"/>
    <w:rsid w:val="001C5606"/>
    <w:rsid w:val="001C5B90"/>
    <w:rsid w:val="001C5E76"/>
    <w:rsid w:val="001C6F63"/>
    <w:rsid w:val="001C79EA"/>
    <w:rsid w:val="001D0180"/>
    <w:rsid w:val="001D0201"/>
    <w:rsid w:val="001D04A3"/>
    <w:rsid w:val="001D0683"/>
    <w:rsid w:val="001D0BB4"/>
    <w:rsid w:val="001D0C5D"/>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2F41"/>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0BCF"/>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72"/>
    <w:rsid w:val="00287FA9"/>
    <w:rsid w:val="002905F8"/>
    <w:rsid w:val="00290B68"/>
    <w:rsid w:val="0029110B"/>
    <w:rsid w:val="0029134C"/>
    <w:rsid w:val="00291766"/>
    <w:rsid w:val="00291774"/>
    <w:rsid w:val="00292076"/>
    <w:rsid w:val="002931D3"/>
    <w:rsid w:val="002933F2"/>
    <w:rsid w:val="0029360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2063"/>
    <w:rsid w:val="002B2489"/>
    <w:rsid w:val="002B2956"/>
    <w:rsid w:val="002B34D8"/>
    <w:rsid w:val="002B3522"/>
    <w:rsid w:val="002B441B"/>
    <w:rsid w:val="002B7167"/>
    <w:rsid w:val="002B7CAA"/>
    <w:rsid w:val="002B7D67"/>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175"/>
    <w:rsid w:val="002E3B9E"/>
    <w:rsid w:val="002E3CAC"/>
    <w:rsid w:val="002E4EA2"/>
    <w:rsid w:val="002E6374"/>
    <w:rsid w:val="002E6663"/>
    <w:rsid w:val="002E7467"/>
    <w:rsid w:val="002E7DDC"/>
    <w:rsid w:val="002F0487"/>
    <w:rsid w:val="002F152E"/>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1A3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695"/>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3E98"/>
    <w:rsid w:val="004155C3"/>
    <w:rsid w:val="0041647B"/>
    <w:rsid w:val="00416650"/>
    <w:rsid w:val="00417552"/>
    <w:rsid w:val="004205A8"/>
    <w:rsid w:val="00420E83"/>
    <w:rsid w:val="004224F0"/>
    <w:rsid w:val="0042294F"/>
    <w:rsid w:val="00422F64"/>
    <w:rsid w:val="004241B4"/>
    <w:rsid w:val="00424DD7"/>
    <w:rsid w:val="0042562C"/>
    <w:rsid w:val="0042604C"/>
    <w:rsid w:val="004269FA"/>
    <w:rsid w:val="00426EEF"/>
    <w:rsid w:val="0043064A"/>
    <w:rsid w:val="00430773"/>
    <w:rsid w:val="00430CA1"/>
    <w:rsid w:val="00431F3D"/>
    <w:rsid w:val="004321CD"/>
    <w:rsid w:val="004326C4"/>
    <w:rsid w:val="00432997"/>
    <w:rsid w:val="004332AA"/>
    <w:rsid w:val="00433484"/>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583D"/>
    <w:rsid w:val="00456144"/>
    <w:rsid w:val="004568AD"/>
    <w:rsid w:val="0045739E"/>
    <w:rsid w:val="004577F6"/>
    <w:rsid w:val="00460C25"/>
    <w:rsid w:val="00460C4D"/>
    <w:rsid w:val="00460F39"/>
    <w:rsid w:val="0046107A"/>
    <w:rsid w:val="004613C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0BB"/>
    <w:rsid w:val="004F23DC"/>
    <w:rsid w:val="004F2EE1"/>
    <w:rsid w:val="004F323D"/>
    <w:rsid w:val="004F3866"/>
    <w:rsid w:val="004F497E"/>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495"/>
    <w:rsid w:val="00523CD6"/>
    <w:rsid w:val="00523F60"/>
    <w:rsid w:val="005251BB"/>
    <w:rsid w:val="00525F0E"/>
    <w:rsid w:val="00527017"/>
    <w:rsid w:val="0052710F"/>
    <w:rsid w:val="00527B45"/>
    <w:rsid w:val="00527BDB"/>
    <w:rsid w:val="00527FF3"/>
    <w:rsid w:val="00530031"/>
    <w:rsid w:val="00530619"/>
    <w:rsid w:val="00530D72"/>
    <w:rsid w:val="00531190"/>
    <w:rsid w:val="005314E4"/>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3FE8"/>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9CE"/>
    <w:rsid w:val="00567A3A"/>
    <w:rsid w:val="005703BE"/>
    <w:rsid w:val="005704DD"/>
    <w:rsid w:val="00571010"/>
    <w:rsid w:val="0057122E"/>
    <w:rsid w:val="00571968"/>
    <w:rsid w:val="00571B67"/>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2BB"/>
    <w:rsid w:val="005C3828"/>
    <w:rsid w:val="005C45B9"/>
    <w:rsid w:val="005C52BE"/>
    <w:rsid w:val="005C610A"/>
    <w:rsid w:val="005C6590"/>
    <w:rsid w:val="005C6989"/>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5BF"/>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19D"/>
    <w:rsid w:val="005F58F9"/>
    <w:rsid w:val="005F5C84"/>
    <w:rsid w:val="005F5D05"/>
    <w:rsid w:val="005F6032"/>
    <w:rsid w:val="005F66C8"/>
    <w:rsid w:val="005F68CB"/>
    <w:rsid w:val="005F6B53"/>
    <w:rsid w:val="005F71AF"/>
    <w:rsid w:val="005F7955"/>
    <w:rsid w:val="00600251"/>
    <w:rsid w:val="00600BA7"/>
    <w:rsid w:val="00600D95"/>
    <w:rsid w:val="00601825"/>
    <w:rsid w:val="00602762"/>
    <w:rsid w:val="00603FFF"/>
    <w:rsid w:val="00604055"/>
    <w:rsid w:val="00604BB6"/>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AB9"/>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C0E"/>
    <w:rsid w:val="00661EF2"/>
    <w:rsid w:val="0066297D"/>
    <w:rsid w:val="00663459"/>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C9A"/>
    <w:rsid w:val="00673FD3"/>
    <w:rsid w:val="00675193"/>
    <w:rsid w:val="00675A3E"/>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877C7"/>
    <w:rsid w:val="006902D9"/>
    <w:rsid w:val="00690796"/>
    <w:rsid w:val="00690BA9"/>
    <w:rsid w:val="0069108B"/>
    <w:rsid w:val="00692060"/>
    <w:rsid w:val="0069236C"/>
    <w:rsid w:val="00692985"/>
    <w:rsid w:val="006929F4"/>
    <w:rsid w:val="00692A2C"/>
    <w:rsid w:val="00692C8B"/>
    <w:rsid w:val="006937E3"/>
    <w:rsid w:val="006937F7"/>
    <w:rsid w:val="006939BC"/>
    <w:rsid w:val="00694042"/>
    <w:rsid w:val="00694595"/>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A7C08"/>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85F"/>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440B"/>
    <w:rsid w:val="00705652"/>
    <w:rsid w:val="00705994"/>
    <w:rsid w:val="00705CC0"/>
    <w:rsid w:val="00705EAF"/>
    <w:rsid w:val="00706802"/>
    <w:rsid w:val="00706B96"/>
    <w:rsid w:val="00706CA9"/>
    <w:rsid w:val="00707174"/>
    <w:rsid w:val="0071144C"/>
    <w:rsid w:val="00713606"/>
    <w:rsid w:val="00713D38"/>
    <w:rsid w:val="007141BA"/>
    <w:rsid w:val="0071476C"/>
    <w:rsid w:val="00714A49"/>
    <w:rsid w:val="00714B46"/>
    <w:rsid w:val="00715345"/>
    <w:rsid w:val="00716B19"/>
    <w:rsid w:val="00716D4F"/>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61B3"/>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EEB"/>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023"/>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4D5C"/>
    <w:rsid w:val="00775F8A"/>
    <w:rsid w:val="00776132"/>
    <w:rsid w:val="00776A60"/>
    <w:rsid w:val="00776C9A"/>
    <w:rsid w:val="00777219"/>
    <w:rsid w:val="00777761"/>
    <w:rsid w:val="0077780E"/>
    <w:rsid w:val="007805B8"/>
    <w:rsid w:val="00780966"/>
    <w:rsid w:val="007815BF"/>
    <w:rsid w:val="00781AF7"/>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479D"/>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4AA4"/>
    <w:rsid w:val="007D5390"/>
    <w:rsid w:val="007D5474"/>
    <w:rsid w:val="007D592D"/>
    <w:rsid w:val="007D642E"/>
    <w:rsid w:val="007D6514"/>
    <w:rsid w:val="007D7729"/>
    <w:rsid w:val="007D7EE4"/>
    <w:rsid w:val="007E0157"/>
    <w:rsid w:val="007E067E"/>
    <w:rsid w:val="007E1A03"/>
    <w:rsid w:val="007E1F78"/>
    <w:rsid w:val="007E2F6A"/>
    <w:rsid w:val="007E428C"/>
    <w:rsid w:val="007E449E"/>
    <w:rsid w:val="007E4FA2"/>
    <w:rsid w:val="007E5076"/>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1EE"/>
    <w:rsid w:val="00811D24"/>
    <w:rsid w:val="00812CAB"/>
    <w:rsid w:val="008144FB"/>
    <w:rsid w:val="008149F1"/>
    <w:rsid w:val="00814BA4"/>
    <w:rsid w:val="00815BF1"/>
    <w:rsid w:val="00815D04"/>
    <w:rsid w:val="008175EC"/>
    <w:rsid w:val="00820A15"/>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CD7"/>
    <w:rsid w:val="00866D9C"/>
    <w:rsid w:val="0086726B"/>
    <w:rsid w:val="00867546"/>
    <w:rsid w:val="008703F2"/>
    <w:rsid w:val="008708D3"/>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1322"/>
    <w:rsid w:val="0088155C"/>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4EE0"/>
    <w:rsid w:val="008E56E1"/>
    <w:rsid w:val="008E5C98"/>
    <w:rsid w:val="008E5F16"/>
    <w:rsid w:val="008E673D"/>
    <w:rsid w:val="008E6B41"/>
    <w:rsid w:val="008E6C57"/>
    <w:rsid w:val="008E6E0C"/>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9AE"/>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2342"/>
    <w:rsid w:val="00952F3C"/>
    <w:rsid w:val="0095370F"/>
    <w:rsid w:val="00953894"/>
    <w:rsid w:val="009574CF"/>
    <w:rsid w:val="0095778B"/>
    <w:rsid w:val="0096093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86F93"/>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1F8F"/>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5C6C"/>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54D"/>
    <w:rsid w:val="00A276FE"/>
    <w:rsid w:val="00A278A1"/>
    <w:rsid w:val="00A27DF2"/>
    <w:rsid w:val="00A27F0C"/>
    <w:rsid w:val="00A30BB1"/>
    <w:rsid w:val="00A30C06"/>
    <w:rsid w:val="00A30C73"/>
    <w:rsid w:val="00A30D39"/>
    <w:rsid w:val="00A31024"/>
    <w:rsid w:val="00A31EF9"/>
    <w:rsid w:val="00A3287F"/>
    <w:rsid w:val="00A332F4"/>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9C3"/>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69C8"/>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7C1"/>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5E62"/>
    <w:rsid w:val="00AE5F51"/>
    <w:rsid w:val="00AE710E"/>
    <w:rsid w:val="00AE7726"/>
    <w:rsid w:val="00AE7B3B"/>
    <w:rsid w:val="00AF0C10"/>
    <w:rsid w:val="00AF126B"/>
    <w:rsid w:val="00AF130B"/>
    <w:rsid w:val="00AF1463"/>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3F7"/>
    <w:rsid w:val="00B077A1"/>
    <w:rsid w:val="00B104B6"/>
    <w:rsid w:val="00B1058E"/>
    <w:rsid w:val="00B10AD1"/>
    <w:rsid w:val="00B10CF5"/>
    <w:rsid w:val="00B11DAA"/>
    <w:rsid w:val="00B12A15"/>
    <w:rsid w:val="00B132FE"/>
    <w:rsid w:val="00B1361D"/>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46755"/>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7824"/>
    <w:rsid w:val="00B77AE8"/>
    <w:rsid w:val="00B77BD6"/>
    <w:rsid w:val="00B81E7B"/>
    <w:rsid w:val="00B821D0"/>
    <w:rsid w:val="00B82CBB"/>
    <w:rsid w:val="00B82DAF"/>
    <w:rsid w:val="00B8309C"/>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77"/>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C96"/>
    <w:rsid w:val="00C25D9D"/>
    <w:rsid w:val="00C266C3"/>
    <w:rsid w:val="00C2756C"/>
    <w:rsid w:val="00C275C9"/>
    <w:rsid w:val="00C27A64"/>
    <w:rsid w:val="00C3044D"/>
    <w:rsid w:val="00C3072A"/>
    <w:rsid w:val="00C307DB"/>
    <w:rsid w:val="00C32F94"/>
    <w:rsid w:val="00C330A7"/>
    <w:rsid w:val="00C353C2"/>
    <w:rsid w:val="00C35644"/>
    <w:rsid w:val="00C35FF4"/>
    <w:rsid w:val="00C360F1"/>
    <w:rsid w:val="00C371D6"/>
    <w:rsid w:val="00C37480"/>
    <w:rsid w:val="00C37CD9"/>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0FE"/>
    <w:rsid w:val="00C62DA5"/>
    <w:rsid w:val="00C6462F"/>
    <w:rsid w:val="00C64747"/>
    <w:rsid w:val="00C64982"/>
    <w:rsid w:val="00C6518A"/>
    <w:rsid w:val="00C6598F"/>
    <w:rsid w:val="00C659B5"/>
    <w:rsid w:val="00C65A24"/>
    <w:rsid w:val="00C662BA"/>
    <w:rsid w:val="00C664B3"/>
    <w:rsid w:val="00C677BE"/>
    <w:rsid w:val="00C67CB6"/>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11E7"/>
    <w:rsid w:val="00C91784"/>
    <w:rsid w:val="00C91980"/>
    <w:rsid w:val="00C91CD5"/>
    <w:rsid w:val="00C92005"/>
    <w:rsid w:val="00C923FD"/>
    <w:rsid w:val="00C9268D"/>
    <w:rsid w:val="00C9287A"/>
    <w:rsid w:val="00C93719"/>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0926"/>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2FCE"/>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8CF"/>
    <w:rsid w:val="00D02CC0"/>
    <w:rsid w:val="00D0380E"/>
    <w:rsid w:val="00D03B7E"/>
    <w:rsid w:val="00D03F21"/>
    <w:rsid w:val="00D04EFD"/>
    <w:rsid w:val="00D0679E"/>
    <w:rsid w:val="00D06A27"/>
    <w:rsid w:val="00D06D31"/>
    <w:rsid w:val="00D07727"/>
    <w:rsid w:val="00D07EF3"/>
    <w:rsid w:val="00D10B12"/>
    <w:rsid w:val="00D11250"/>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45"/>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0E"/>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A75FD"/>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FD0"/>
    <w:rsid w:val="00DF0071"/>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A04"/>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5FFD"/>
    <w:rsid w:val="00E171BF"/>
    <w:rsid w:val="00E17C48"/>
    <w:rsid w:val="00E17D59"/>
    <w:rsid w:val="00E17DA0"/>
    <w:rsid w:val="00E20332"/>
    <w:rsid w:val="00E20829"/>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5EB"/>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194"/>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DDB"/>
    <w:rsid w:val="00EB2A65"/>
    <w:rsid w:val="00EB2AAF"/>
    <w:rsid w:val="00EB2F43"/>
    <w:rsid w:val="00EB32FB"/>
    <w:rsid w:val="00EB4CF8"/>
    <w:rsid w:val="00EB5CB1"/>
    <w:rsid w:val="00EB5CCD"/>
    <w:rsid w:val="00EB65BC"/>
    <w:rsid w:val="00EB798D"/>
    <w:rsid w:val="00EC01A9"/>
    <w:rsid w:val="00EC028B"/>
    <w:rsid w:val="00EC061D"/>
    <w:rsid w:val="00EC153A"/>
    <w:rsid w:val="00EC23F2"/>
    <w:rsid w:val="00EC3259"/>
    <w:rsid w:val="00EC36DE"/>
    <w:rsid w:val="00EC3F7E"/>
    <w:rsid w:val="00EC3FC1"/>
    <w:rsid w:val="00EC4FF6"/>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800A2"/>
    <w:rsid w:val="00F80212"/>
    <w:rsid w:val="00F80FDC"/>
    <w:rsid w:val="00F81F00"/>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B5B"/>
    <w:rsid w:val="00FB54C6"/>
    <w:rsid w:val="00FB6209"/>
    <w:rsid w:val="00FB67B6"/>
    <w:rsid w:val="00FB7038"/>
    <w:rsid w:val="00FB7C1A"/>
    <w:rsid w:val="00FC14D6"/>
    <w:rsid w:val="00FC229D"/>
    <w:rsid w:val="00FC2765"/>
    <w:rsid w:val="00FC2D62"/>
    <w:rsid w:val="00FC314D"/>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1A1C"/>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718091713">
      <w:bodyDiv w:val="1"/>
      <w:marLeft w:val="0"/>
      <w:marRight w:val="0"/>
      <w:marTop w:val="0"/>
      <w:marBottom w:val="0"/>
      <w:divBdr>
        <w:top w:val="none" w:sz="0" w:space="0" w:color="auto"/>
        <w:left w:val="none" w:sz="0" w:space="0" w:color="auto"/>
        <w:bottom w:val="none" w:sz="0" w:space="0" w:color="auto"/>
        <w:right w:val="none" w:sz="0" w:space="0" w:color="auto"/>
      </w:divBdr>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8937</TotalTime>
  <Pages>36</Pages>
  <Words>3151</Words>
  <Characters>17967</Characters>
  <Application>Microsoft Office Word</Application>
  <DocSecurity>0</DocSecurity>
  <Lines>149</Lines>
  <Paragraphs>42</Paragraphs>
  <ScaleCrop>false</ScaleCrop>
  <Company>HKZJZ</Company>
  <LinksUpToDate>false</LinksUpToDate>
  <CharactersWithSpaces>21076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559</cp:revision>
  <cp:lastPrinted>2005-05-25T02:13:00Z</cp:lastPrinted>
  <dcterms:created xsi:type="dcterms:W3CDTF">2021-03-24T08:52:00Z</dcterms:created>
  <dcterms:modified xsi:type="dcterms:W3CDTF">2021-07-09T03:39:00Z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